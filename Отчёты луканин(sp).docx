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2F8C4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394E2E80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 xml:space="preserve">ИМ. Б.Л. РОЗИНГА (ФИЛИАЛ) </w:t>
      </w:r>
      <w:proofErr w:type="spellStart"/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СПбГУТ</w:t>
      </w:r>
      <w:proofErr w:type="spellEnd"/>
    </w:p>
    <w:p w14:paraId="075AC04A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 xml:space="preserve">(АКТ (ф) </w:t>
      </w:r>
      <w:proofErr w:type="spellStart"/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СПбГУТ</w:t>
      </w:r>
      <w:proofErr w:type="spellEnd"/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)</w:t>
      </w:r>
    </w:p>
    <w:p w14:paraId="3F8F9DEA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p w14:paraId="03A9FB58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56"/>
          <w:szCs w:val="56"/>
          <w:lang w:eastAsia="ru-RU"/>
        </w:rPr>
        <w:t>Отчеты по лабораторным работам </w:t>
      </w:r>
    </w:p>
    <w:p w14:paraId="2B1C1093" w14:textId="2BBCB4FD" w:rsidR="008E3BE1" w:rsidRPr="008E3BE1" w:rsidRDefault="00A42886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>
        <w:rPr>
          <w:rFonts w:eastAsia="Times New Roman"/>
          <w:b/>
          <w:color w:val="000000"/>
          <w:kern w:val="0"/>
          <w:sz w:val="56"/>
          <w:szCs w:val="56"/>
          <w:lang w:eastAsia="ru-RU"/>
        </w:rPr>
        <w:t>СП</w:t>
      </w:r>
    </w:p>
    <w:p w14:paraId="6EB49451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397"/>
        <w:gridCol w:w="1191"/>
        <w:gridCol w:w="819"/>
        <w:gridCol w:w="4730"/>
      </w:tblGrid>
      <w:tr w:rsidR="008E3BE1" w:rsidRPr="008E3BE1" w14:paraId="3366FBAE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ADB1E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Студент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4D2C2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ИСПП-31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36338B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6437E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730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C0B185" w14:textId="77777777" w:rsidR="008E3BE1" w:rsidRPr="008E3BE1" w:rsidRDefault="008E3BE1" w:rsidP="008E3BE1">
            <w:pPr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З. А. Луканин</w:t>
            </w:r>
          </w:p>
        </w:tc>
      </w:tr>
      <w:tr w:rsidR="008E3BE1" w:rsidRPr="008E3BE1" w14:paraId="584D64A3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D21D2D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B60E74" w14:textId="77777777" w:rsidR="008E3BE1" w:rsidRPr="008E3BE1" w:rsidRDefault="008E3BE1" w:rsidP="008E3BE1">
            <w:pPr>
              <w:spacing w:before="60"/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(Группа)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56071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61A2E5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730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B30EDA" w14:textId="77777777" w:rsidR="008E3BE1" w:rsidRPr="008E3BE1" w:rsidRDefault="008E3BE1" w:rsidP="008E3BE1">
            <w:pPr>
              <w:spacing w:before="60"/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</w:tr>
      <w:tr w:rsidR="008E3BE1" w:rsidRPr="008E3BE1" w14:paraId="722B5A42" w14:textId="77777777" w:rsidTr="008E3BE1"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A97D5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Преподаватель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F9F5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FD79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730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60C9A5" w14:textId="77777777" w:rsidR="008E3BE1" w:rsidRDefault="008E3BE1" w:rsidP="008E3BE1">
            <w:pPr>
              <w:ind w:firstLine="0"/>
              <w:jc w:val="right"/>
              <w:rPr>
                <w:rFonts w:eastAsia="Times New Roman"/>
                <w:bCs/>
                <w:i/>
                <w:iCs/>
                <w:color w:val="000000"/>
                <w:kern w:val="0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 xml:space="preserve">Садовский Р. В. </w:t>
            </w:r>
          </w:p>
          <w:p w14:paraId="628DBA27" w14:textId="3E280BFD" w:rsidR="008E3BE1" w:rsidRPr="008E3BE1" w:rsidRDefault="008E3BE1" w:rsidP="008E3BE1">
            <w:pPr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Абрамова П.А.</w:t>
            </w:r>
          </w:p>
        </w:tc>
      </w:tr>
      <w:tr w:rsidR="008E3BE1" w:rsidRPr="008E3BE1" w14:paraId="380C11AF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328BFE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31460C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590BBB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23E8D1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730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A75246" w14:textId="77777777" w:rsidR="008E3BE1" w:rsidRPr="008E3BE1" w:rsidRDefault="008E3BE1" w:rsidP="008E3BE1">
            <w:pPr>
              <w:spacing w:before="60"/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</w:tr>
    </w:tbl>
    <w:p w14:paraId="420F40A3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p w14:paraId="5E2F93CA" w14:textId="56F0D85C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color w:val="000000"/>
          <w:kern w:val="0"/>
          <w:lang w:eastAsia="ru-RU"/>
        </w:rPr>
        <w:t>Архангельск 202</w:t>
      </w:r>
      <w:r w:rsidR="00A42886">
        <w:rPr>
          <w:rFonts w:eastAsia="Times New Roman"/>
          <w:color w:val="000000"/>
          <w:kern w:val="0"/>
          <w:lang w:eastAsia="ru-RU"/>
        </w:rPr>
        <w:t>6</w:t>
      </w:r>
    </w:p>
    <w:p w14:paraId="680FF131" w14:textId="77777777" w:rsidR="008E3BE1" w:rsidRDefault="008E3BE1">
      <w:pPr>
        <w:spacing w:after="160" w:line="259" w:lineRule="auto"/>
        <w:ind w:firstLine="0"/>
        <w:jc w:val="left"/>
        <w:rPr>
          <w:rFonts w:eastAsia="Lucida Sans Unicode"/>
          <w:b/>
          <w:sz w:val="32"/>
          <w:szCs w:val="32"/>
          <w:lang w:eastAsia="ru-RU"/>
        </w:rPr>
      </w:pPr>
      <w:r>
        <w:br w:type="page"/>
      </w:r>
    </w:p>
    <w:p w14:paraId="4F91318D" w14:textId="561B1560" w:rsidR="00A36F65" w:rsidRDefault="00A36F65" w:rsidP="00C413C9">
      <w:pPr>
        <w:pStyle w:val="10"/>
      </w:pPr>
      <w:r w:rsidRPr="00C413C9">
        <w:lastRenderedPageBreak/>
        <w:t>Лабораторная</w:t>
      </w:r>
      <w:r>
        <w:t xml:space="preserve"> работа №1</w:t>
      </w:r>
      <w:r>
        <w:br/>
      </w:r>
      <w:r w:rsidR="00C920CE" w:rsidRPr="00C920CE">
        <w:t>Установка и настройка среды разработки на языке низкого уровня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E6730B6" w14:textId="77CF8616" w:rsidR="005C58C9" w:rsidRPr="005C58C9" w:rsidRDefault="005C58C9" w:rsidP="00A45DA9">
      <w:pPr>
        <w:pStyle w:val="2"/>
      </w:pPr>
      <w:r w:rsidRPr="005C58C9">
        <w:t>Установить</w:t>
      </w:r>
      <w:r>
        <w:t xml:space="preserve"> и настроить среду разработки на языке низкого уровня;</w:t>
      </w:r>
    </w:p>
    <w:p w14:paraId="4A3A754E" w14:textId="6DB1F093" w:rsidR="00C920CE" w:rsidRPr="00C920CE" w:rsidRDefault="00104DC3" w:rsidP="00A45DA9">
      <w:pPr>
        <w:pStyle w:val="2"/>
        <w:rPr>
          <w:b/>
          <w:bCs/>
        </w:rPr>
      </w:pPr>
      <w:r>
        <w:t xml:space="preserve">Изучить средства компиляции и компоновки </w:t>
      </w:r>
      <w:r w:rsidR="005C58C9">
        <w:t>для языка низкого уровня;</w:t>
      </w:r>
    </w:p>
    <w:p w14:paraId="47CB2716" w14:textId="4A32BC80" w:rsidR="00A45DA9" w:rsidRPr="00CE6EE2" w:rsidRDefault="00A45DA9" w:rsidP="00A45DA9">
      <w:pPr>
        <w:pStyle w:val="2"/>
        <w:rPr>
          <w:b/>
          <w:bCs/>
        </w:rPr>
      </w:pPr>
      <w:r w:rsidRPr="00A45DA9">
        <w:t xml:space="preserve">Изучить процесс разработки на языке </w:t>
      </w:r>
      <w:r w:rsidR="00C920CE" w:rsidRPr="00C920CE">
        <w:t>низкого уровня</w:t>
      </w:r>
      <w:r w:rsidRPr="00A45DA9">
        <w:t xml:space="preserve">; </w:t>
      </w:r>
    </w:p>
    <w:p w14:paraId="020D9E1D" w14:textId="32BE0FF5" w:rsidR="00CE6EE2" w:rsidRDefault="00CE6EE2" w:rsidP="00CE6EE2">
      <w:pPr>
        <w:pStyle w:val="1"/>
      </w:pPr>
      <w:r>
        <w:t>Порядок выполнения работы</w:t>
      </w:r>
    </w:p>
    <w:p w14:paraId="2BF857EC" w14:textId="6F6BFB57" w:rsidR="00CE6EE2" w:rsidRDefault="00A03169" w:rsidP="00CE6EE2">
      <w:pPr>
        <w:pStyle w:val="1"/>
        <w:numPr>
          <w:ilvl w:val="0"/>
          <w:numId w:val="0"/>
        </w:numPr>
      </w:pPr>
      <w:r>
        <w:pict w14:anchorId="1EF407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33.75pt">
            <v:imagedata r:id="rId7" o:title="Версия"/>
          </v:shape>
        </w:pict>
      </w:r>
    </w:p>
    <w:p w14:paraId="49843527" w14:textId="77777777" w:rsidR="00CE6EE2" w:rsidRDefault="00A03169" w:rsidP="00CE6EE2">
      <w:pPr>
        <w:pStyle w:val="1"/>
        <w:numPr>
          <w:ilvl w:val="0"/>
          <w:numId w:val="0"/>
        </w:numPr>
      </w:pPr>
      <w:r>
        <w:pict w14:anchorId="3A8A3DED">
          <v:shape id="_x0000_i1026" type="#_x0000_t75" style="width:466.5pt;height:244.5pt">
            <v:imagedata r:id="rId8" o:title="link"/>
          </v:shape>
        </w:pict>
      </w:r>
    </w:p>
    <w:p w14:paraId="13BED15A" w14:textId="626F7308" w:rsidR="00CE6EE2" w:rsidRDefault="00CE6EE2" w:rsidP="00CE6EE2">
      <w:pPr>
        <w:pStyle w:val="1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233F9C3C" wp14:editId="6435F723">
            <wp:extent cx="5940425" cy="628314"/>
            <wp:effectExtent l="0" t="0" r="3175" b="635"/>
            <wp:docPr id="1" name="Рисунок 1" descr="C:\Users\221\AppData\Local\Microsoft\Windows\INetCache\Content.Word\ex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221\AppData\Local\Microsoft\Windows\INetCache\Content.Word\ex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0798" w14:textId="136E9109" w:rsidR="00CE6EE2" w:rsidRDefault="00A854A9" w:rsidP="00CE6EE2">
      <w:pPr>
        <w:pStyle w:val="1"/>
        <w:numPr>
          <w:ilvl w:val="0"/>
          <w:numId w:val="0"/>
        </w:numPr>
      </w:pPr>
      <w:r>
        <w:pict w14:anchorId="4652BE9C">
          <v:shape id="_x0000_i1027" type="#_x0000_t75" style="width:467.25pt;height:16.5pt">
            <v:imagedata r:id="rId10" o:title="Компиляция"/>
          </v:shape>
        </w:pict>
      </w:r>
    </w:p>
    <w:p w14:paraId="2C9F97E6" w14:textId="30D7B970" w:rsidR="00CE6EE2" w:rsidRDefault="00A854A9" w:rsidP="00CE6EE2">
      <w:pPr>
        <w:pStyle w:val="1"/>
        <w:numPr>
          <w:ilvl w:val="0"/>
          <w:numId w:val="0"/>
        </w:numPr>
      </w:pPr>
      <w:r>
        <w:pict w14:anchorId="4894A7BF">
          <v:shape id="_x0000_i1028" type="#_x0000_t75" style="width:467.25pt;height:48.75pt">
            <v:imagedata r:id="rId11" o:title="выводд1"/>
          </v:shape>
        </w:pict>
      </w:r>
      <w:r w:rsidR="00CE6EE2">
        <w:rPr>
          <w:noProof/>
          <w:lang w:eastAsia="ru-RU"/>
        </w:rPr>
        <w:lastRenderedPageBreak/>
        <w:drawing>
          <wp:inline distT="0" distB="0" distL="0" distR="0" wp14:anchorId="689CEE91" wp14:editId="0BDFD16A">
            <wp:extent cx="5934075" cy="2790825"/>
            <wp:effectExtent l="0" t="0" r="9525" b="9525"/>
            <wp:docPr id="2" name="Рисунок 2" descr="C:\Users\221\AppData\Local\Microsoft\Windows\INetCache\Content.Word\Компилированный к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221\AppData\Local\Microsoft\Windows\INetCache\Content.Word\Компилированный код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C35F" w14:textId="20B20FB6" w:rsidR="00CE6EE2" w:rsidRDefault="00A03169" w:rsidP="00CE6EE2">
      <w:pPr>
        <w:pStyle w:val="1"/>
        <w:numPr>
          <w:ilvl w:val="0"/>
          <w:numId w:val="0"/>
        </w:numPr>
      </w:pPr>
      <w:r>
        <w:pict w14:anchorId="4B9D205E">
          <v:shape id="_x0000_i1029" type="#_x0000_t75" style="width:466.5pt;height:64.5pt">
            <v:imagedata r:id="rId13" o:title="hello2"/>
          </v:shape>
        </w:pict>
      </w:r>
    </w:p>
    <w:p w14:paraId="6A118970" w14:textId="74740D44" w:rsidR="00CE6EE2" w:rsidRDefault="00A03169" w:rsidP="00CE6EE2">
      <w:pPr>
        <w:pStyle w:val="1"/>
        <w:numPr>
          <w:ilvl w:val="0"/>
          <w:numId w:val="0"/>
        </w:numPr>
      </w:pPr>
      <w:r>
        <w:pict w14:anchorId="522303DB">
          <v:shape id="_x0000_i1030" type="#_x0000_t75" style="width:468pt;height:307.5pt">
            <v:imagedata r:id="rId14" o:title="sasm"/>
          </v:shape>
        </w:pict>
      </w:r>
    </w:p>
    <w:p w14:paraId="232DE82F" w14:textId="48C6BC69" w:rsidR="00CE6EE2" w:rsidRDefault="00A03169" w:rsidP="00CE6EE2">
      <w:pPr>
        <w:pStyle w:val="1"/>
        <w:numPr>
          <w:ilvl w:val="0"/>
          <w:numId w:val="0"/>
        </w:numPr>
      </w:pPr>
      <w:r>
        <w:lastRenderedPageBreak/>
        <w:pict w14:anchorId="2A7943B2">
          <v:shape id="_x0000_i1031" type="#_x0000_t75" style="width:468pt;height:307.5pt">
            <v:imagedata r:id="rId15" o:title="SasmRun"/>
          </v:shape>
        </w:pict>
      </w:r>
    </w:p>
    <w:p w14:paraId="0B36D15A" w14:textId="77958625" w:rsidR="00CE6EE2" w:rsidRDefault="00A854A9" w:rsidP="00CE6EE2">
      <w:pPr>
        <w:pStyle w:val="1"/>
        <w:numPr>
          <w:ilvl w:val="0"/>
          <w:numId w:val="0"/>
        </w:numPr>
      </w:pPr>
      <w:r>
        <w:pict w14:anchorId="7B146D83">
          <v:shape id="_x0000_i1032" type="#_x0000_t75" style="width:468pt;height:307.5pt">
            <v:imagedata r:id="rId16" o:title="debbag"/>
          </v:shape>
        </w:pict>
      </w:r>
    </w:p>
    <w:p w14:paraId="3E483CCB" w14:textId="4ACDF1DE" w:rsidR="00CE6EE2" w:rsidRDefault="00A854A9" w:rsidP="00CE6EE2">
      <w:pPr>
        <w:pStyle w:val="1"/>
        <w:numPr>
          <w:ilvl w:val="0"/>
          <w:numId w:val="0"/>
        </w:numPr>
      </w:pPr>
      <w:r>
        <w:lastRenderedPageBreak/>
        <w:pict w14:anchorId="214C671C">
          <v:shape id="_x0000_i1033" type="#_x0000_t75" style="width:468pt;height:307.5pt">
            <v:imagedata r:id="rId17" o:title="debbaextended"/>
          </v:shape>
        </w:pict>
      </w:r>
    </w:p>
    <w:p w14:paraId="59C49DA0" w14:textId="6D29DAE2" w:rsidR="00CE6EE2" w:rsidRDefault="00A854A9" w:rsidP="00CE6EE2">
      <w:pPr>
        <w:pStyle w:val="1"/>
        <w:numPr>
          <w:ilvl w:val="0"/>
          <w:numId w:val="0"/>
        </w:numPr>
      </w:pPr>
      <w:r>
        <w:pict w14:anchorId="26C7F77C">
          <v:shape id="_x0000_i1034" type="#_x0000_t75" style="width:468pt;height:330pt">
            <v:imagedata r:id="rId18" o:title="Параметры"/>
          </v:shape>
        </w:pict>
      </w:r>
    </w:p>
    <w:p w14:paraId="79BF0583" w14:textId="7C4E53EF" w:rsidR="00CE6EE2" w:rsidRDefault="00A854A9" w:rsidP="00CE6EE2">
      <w:pPr>
        <w:pStyle w:val="1"/>
        <w:numPr>
          <w:ilvl w:val="0"/>
          <w:numId w:val="0"/>
        </w:numPr>
      </w:pPr>
      <w:r>
        <w:lastRenderedPageBreak/>
        <w:pict w14:anchorId="1CB99557">
          <v:shape id="_x0000_i1035" type="#_x0000_t75" style="width:466.5pt;height:252.75pt">
            <v:imagedata r:id="rId19" o:title="помощь"/>
          </v:shape>
        </w:pict>
      </w:r>
    </w:p>
    <w:p w14:paraId="63F6FFAB" w14:textId="77777777" w:rsidR="00CE6EE2" w:rsidRPr="00A45DA9" w:rsidRDefault="00CE6EE2" w:rsidP="00CE6EE2">
      <w:pPr>
        <w:pStyle w:val="1"/>
        <w:numPr>
          <w:ilvl w:val="0"/>
          <w:numId w:val="0"/>
        </w:numPr>
      </w:pP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5091B07B" w:rsidR="00EE187F" w:rsidRDefault="00343D68" w:rsidP="002C06B4">
      <w:pPr>
        <w:pStyle w:val="2"/>
      </w:pPr>
      <w:r>
        <w:t>Что такое ассемблер?</w:t>
      </w:r>
    </w:p>
    <w:p w14:paraId="74A0BFC3" w14:textId="2C80BE64" w:rsidR="00696BCE" w:rsidRDefault="00696BCE" w:rsidP="00696BCE">
      <w:pPr>
        <w:pStyle w:val="2"/>
        <w:numPr>
          <w:ilvl w:val="0"/>
          <w:numId w:val="0"/>
        </w:numPr>
        <w:ind w:left="567"/>
      </w:pPr>
      <w:r>
        <w:t>Э</w:t>
      </w:r>
      <w:r w:rsidRPr="00696BCE">
        <w:t>то низкоуровневый язык программирования, который использует мнемонические коды для представления команд процессора</w:t>
      </w:r>
      <w:r>
        <w:t>.</w:t>
      </w:r>
    </w:p>
    <w:p w14:paraId="7C9FC5CB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3BC35B61" w14:textId="40E19991" w:rsidR="00343D68" w:rsidRDefault="00343D68" w:rsidP="002C06B4">
      <w:pPr>
        <w:pStyle w:val="2"/>
      </w:pPr>
      <w:r>
        <w:t>Что такое компилятор?</w:t>
      </w:r>
    </w:p>
    <w:p w14:paraId="295C4767" w14:textId="1A064616" w:rsidR="00696BCE" w:rsidRDefault="00696BCE" w:rsidP="00696BCE">
      <w:pPr>
        <w:pStyle w:val="2"/>
        <w:numPr>
          <w:ilvl w:val="0"/>
          <w:numId w:val="0"/>
        </w:numPr>
        <w:ind w:left="567"/>
      </w:pPr>
      <w:r>
        <w:t>Э</w:t>
      </w:r>
      <w:r w:rsidRPr="00696BCE">
        <w:t>то программа</w:t>
      </w:r>
      <w:r>
        <w:t xml:space="preserve">, </w:t>
      </w:r>
      <w:r w:rsidRPr="00696BCE">
        <w:t>которая преобразует исходный код, написанный программистом на высокоуровневом языке</w:t>
      </w:r>
      <w:r>
        <w:t xml:space="preserve">, </w:t>
      </w:r>
      <w:r w:rsidRPr="00696BCE">
        <w:t>в машинный код</w:t>
      </w:r>
      <w:r>
        <w:t>.</w:t>
      </w:r>
    </w:p>
    <w:p w14:paraId="1C744E79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40D80671" w14:textId="48928B48" w:rsidR="00343D68" w:rsidRDefault="00343D68" w:rsidP="002C06B4">
      <w:pPr>
        <w:pStyle w:val="2"/>
      </w:pPr>
      <w:r>
        <w:t xml:space="preserve">Что такое </w:t>
      </w:r>
      <w:r w:rsidR="001816BB">
        <w:t>компоновщик</w:t>
      </w:r>
      <w:r>
        <w:t>?</w:t>
      </w:r>
    </w:p>
    <w:p w14:paraId="57ED245D" w14:textId="732785FD" w:rsidR="00696BCE" w:rsidRDefault="00696BCE" w:rsidP="00696BCE">
      <w:pPr>
        <w:pStyle w:val="2"/>
        <w:numPr>
          <w:ilvl w:val="0"/>
          <w:numId w:val="0"/>
        </w:numPr>
        <w:ind w:left="567"/>
      </w:pPr>
      <w:r w:rsidRPr="00696BCE">
        <w:t xml:space="preserve">это программа, которая объединяет несколько объектных </w:t>
      </w:r>
      <w:r>
        <w:t>файлов</w:t>
      </w:r>
      <w:r w:rsidRPr="00696BCE">
        <w:t xml:space="preserve"> в единый исполняемый файл или библиотеку</w:t>
      </w:r>
      <w:r>
        <w:t>.</w:t>
      </w:r>
    </w:p>
    <w:p w14:paraId="1F49B093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2BF257CE" w14:textId="025567B7" w:rsidR="001816BB" w:rsidRDefault="001816BB" w:rsidP="002C06B4">
      <w:pPr>
        <w:pStyle w:val="2"/>
      </w:pPr>
      <w:r>
        <w:t xml:space="preserve">Для чего предназначена </w:t>
      </w:r>
      <w:r>
        <w:rPr>
          <w:lang w:val="en-US"/>
        </w:rPr>
        <w:t>IDE</w:t>
      </w:r>
      <w:r w:rsidRPr="001816BB">
        <w:t xml:space="preserve"> </w:t>
      </w:r>
      <w:r>
        <w:rPr>
          <w:lang w:val="en-US"/>
        </w:rPr>
        <w:t>SASM</w:t>
      </w:r>
      <w:r w:rsidRPr="001816BB">
        <w:t>?</w:t>
      </w:r>
    </w:p>
    <w:p w14:paraId="11F45293" w14:textId="1AAAFB8B" w:rsidR="00696BCE" w:rsidRDefault="00696BCE" w:rsidP="00696BCE">
      <w:pPr>
        <w:pStyle w:val="2"/>
        <w:numPr>
          <w:ilvl w:val="0"/>
          <w:numId w:val="0"/>
        </w:numPr>
        <w:ind w:left="567"/>
      </w:pPr>
      <w:r>
        <w:t>Для разработки программ на языке ассемблера.</w:t>
      </w:r>
    </w:p>
    <w:p w14:paraId="53FBFE8D" w14:textId="414E6B82" w:rsidR="00696BCE" w:rsidRDefault="00696BCE" w:rsidP="00696BCE">
      <w:pPr>
        <w:pStyle w:val="1"/>
      </w:pPr>
      <w:r>
        <w:t>Вывод</w:t>
      </w:r>
    </w:p>
    <w:p w14:paraId="180635E6" w14:textId="543961BC" w:rsidR="0026565D" w:rsidRDefault="00696BCE" w:rsidP="00696BCE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установлена среда разработки на языке низкого уровня, выполнена компиляция и компоновка файлов языка низкого уровня, изучен процесс разработки на языке низкого уровня.</w:t>
      </w:r>
    </w:p>
    <w:p w14:paraId="386741A3" w14:textId="77777777" w:rsidR="0026565D" w:rsidRPr="0021002C" w:rsidRDefault="0026565D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</w:rPr>
        <w:br w:type="page"/>
      </w:r>
    </w:p>
    <w:p w14:paraId="48666063" w14:textId="5F36A8EE" w:rsidR="0021002C" w:rsidRDefault="0021002C" w:rsidP="0021002C">
      <w:pPr>
        <w:pStyle w:val="10"/>
      </w:pPr>
      <w:r w:rsidRPr="00C413C9">
        <w:lastRenderedPageBreak/>
        <w:t>Лабораторная</w:t>
      </w:r>
      <w:r>
        <w:t xml:space="preserve"> работа №</w:t>
      </w:r>
      <w:r w:rsidRPr="0021002C">
        <w:t>2</w:t>
      </w:r>
      <w:r>
        <w:br/>
      </w:r>
      <w:r w:rsidRPr="0021002C">
        <w:t>Изучение процесса разработки линейных алгоритмов на языке ассемблера</w:t>
      </w:r>
    </w:p>
    <w:p w14:paraId="1A8C9D98" w14:textId="77777777" w:rsidR="0021002C" w:rsidRDefault="0021002C" w:rsidP="001C7407">
      <w:pPr>
        <w:pStyle w:val="1"/>
        <w:numPr>
          <w:ilvl w:val="0"/>
          <w:numId w:val="7"/>
        </w:numPr>
      </w:pPr>
      <w:r>
        <w:t>Цель работы</w:t>
      </w:r>
    </w:p>
    <w:p w14:paraId="4E619123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 xml:space="preserve">Изучить процесс разработки линейных алгоритмов на языке ассемблера; </w:t>
      </w:r>
    </w:p>
    <w:p w14:paraId="1009D07F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 xml:space="preserve">Научиться выполнять вычисление математических выражений на языке ассемблера; </w:t>
      </w:r>
    </w:p>
    <w:p w14:paraId="63905760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>Научиться использовать базовые макросы для ввода и вывода данных</w:t>
      </w:r>
    </w:p>
    <w:p w14:paraId="3374E367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>Научиться определять переменные в языке ассемблер</w:t>
      </w:r>
    </w:p>
    <w:p w14:paraId="4F4C63C6" w14:textId="77777777" w:rsidR="0021002C" w:rsidRDefault="0021002C" w:rsidP="0021002C">
      <w:pPr>
        <w:pStyle w:val="1"/>
      </w:pPr>
      <w:r>
        <w:t>Контрольные вопросы</w:t>
      </w:r>
    </w:p>
    <w:p w14:paraId="1F28E421" w14:textId="6A98A479" w:rsidR="0021002C" w:rsidRDefault="0021002C" w:rsidP="0021002C">
      <w:pPr>
        <w:pStyle w:val="2"/>
      </w:pPr>
      <w:r>
        <w:t xml:space="preserve">Для чего применяется команда </w:t>
      </w:r>
      <w:proofErr w:type="spellStart"/>
      <w:r>
        <w:t>mov</w:t>
      </w:r>
      <w:proofErr w:type="spellEnd"/>
      <w:r>
        <w:t>?</w:t>
      </w:r>
    </w:p>
    <w:p w14:paraId="4EA0EB03" w14:textId="2E1148F0" w:rsidR="00CB29CE" w:rsidRDefault="00CB29CE" w:rsidP="00CB29CE">
      <w:pPr>
        <w:pStyle w:val="2"/>
        <w:numPr>
          <w:ilvl w:val="0"/>
          <w:numId w:val="0"/>
        </w:numPr>
        <w:ind w:left="567"/>
      </w:pPr>
      <w:r w:rsidRPr="00CB29CE">
        <w:rPr>
          <w:bCs/>
        </w:rPr>
        <w:t>Копирование</w:t>
      </w:r>
      <w:r>
        <w:t xml:space="preserve"> </w:t>
      </w:r>
      <w:r w:rsidRPr="00CB29CE">
        <w:rPr>
          <w:bCs/>
        </w:rPr>
        <w:t>данных из источника в приемник</w:t>
      </w:r>
    </w:p>
    <w:p w14:paraId="4860CCE8" w14:textId="77777777" w:rsidR="00CB29CE" w:rsidRDefault="00CB29CE" w:rsidP="00CB29CE">
      <w:pPr>
        <w:pStyle w:val="2"/>
        <w:numPr>
          <w:ilvl w:val="0"/>
          <w:numId w:val="0"/>
        </w:numPr>
        <w:ind w:left="567"/>
      </w:pPr>
    </w:p>
    <w:p w14:paraId="7EC492DC" w14:textId="6827F85A" w:rsidR="0021002C" w:rsidRDefault="0021002C" w:rsidP="0021002C">
      <w:pPr>
        <w:pStyle w:val="2"/>
      </w:pPr>
      <w:r>
        <w:t>Какие арифметические команды применяются в языке ассемблера и какое у них назначение?</w:t>
      </w:r>
    </w:p>
    <w:p w14:paraId="7EE8B624" w14:textId="0755FECF" w:rsidR="00CB29CE" w:rsidRDefault="00CB29CE" w:rsidP="00CB29CE">
      <w:pPr>
        <w:pStyle w:val="2"/>
        <w:numPr>
          <w:ilvl w:val="0"/>
          <w:numId w:val="0"/>
        </w:numPr>
        <w:ind w:left="567"/>
      </w:pPr>
      <w:r>
        <w:t>ADD - сложение.</w:t>
      </w:r>
    </w:p>
    <w:p w14:paraId="40A07F29" w14:textId="3B40038B" w:rsidR="00CB29CE" w:rsidRDefault="00CB29CE" w:rsidP="00CB29CE">
      <w:pPr>
        <w:pStyle w:val="2"/>
        <w:numPr>
          <w:ilvl w:val="0"/>
          <w:numId w:val="0"/>
        </w:numPr>
        <w:ind w:left="567"/>
      </w:pPr>
      <w:r>
        <w:t>SUB - вычитание.</w:t>
      </w:r>
    </w:p>
    <w:p w14:paraId="683B19F0" w14:textId="785040AE" w:rsidR="00CB29CE" w:rsidRDefault="00CB29CE" w:rsidP="00CB29CE">
      <w:pPr>
        <w:pStyle w:val="2"/>
        <w:numPr>
          <w:ilvl w:val="0"/>
          <w:numId w:val="0"/>
        </w:numPr>
        <w:ind w:left="567"/>
      </w:pPr>
      <w:r>
        <w:t>MUL / IMUL - умножение (</w:t>
      </w:r>
      <w:proofErr w:type="spellStart"/>
      <w:r>
        <w:t>беззнаковое</w:t>
      </w:r>
      <w:proofErr w:type="spellEnd"/>
      <w:r>
        <w:t xml:space="preserve"> / знаковое).</w:t>
      </w:r>
    </w:p>
    <w:p w14:paraId="3E5F086B" w14:textId="3CAD6C75" w:rsidR="00CB29CE" w:rsidRDefault="00CB29CE" w:rsidP="00CB29CE">
      <w:pPr>
        <w:pStyle w:val="2"/>
        <w:numPr>
          <w:ilvl w:val="0"/>
          <w:numId w:val="0"/>
        </w:numPr>
        <w:ind w:left="567"/>
      </w:pPr>
      <w:r>
        <w:t>DIV / IDIV - деление (</w:t>
      </w:r>
      <w:proofErr w:type="spellStart"/>
      <w:r>
        <w:t>беззнаковое</w:t>
      </w:r>
      <w:proofErr w:type="spellEnd"/>
      <w:r>
        <w:t xml:space="preserve"> / знаковое).</w:t>
      </w:r>
    </w:p>
    <w:p w14:paraId="2ED0855B" w14:textId="389287C5" w:rsidR="00CB29CE" w:rsidRDefault="00CB29CE" w:rsidP="00CB29CE">
      <w:pPr>
        <w:pStyle w:val="2"/>
        <w:numPr>
          <w:ilvl w:val="0"/>
          <w:numId w:val="0"/>
        </w:numPr>
        <w:ind w:left="567"/>
      </w:pPr>
      <w:r>
        <w:t>INC / DEC - увеличение / уменьшение на единицу.</w:t>
      </w:r>
    </w:p>
    <w:p w14:paraId="4EE0DC17" w14:textId="77777777" w:rsidR="00CB29CE" w:rsidRDefault="00CB29CE" w:rsidP="00CB29CE">
      <w:pPr>
        <w:pStyle w:val="2"/>
        <w:numPr>
          <w:ilvl w:val="0"/>
          <w:numId w:val="0"/>
        </w:numPr>
        <w:ind w:left="567"/>
      </w:pPr>
    </w:p>
    <w:p w14:paraId="5643100F" w14:textId="21514DED" w:rsidR="0021002C" w:rsidRDefault="0021002C" w:rsidP="0021002C">
      <w:pPr>
        <w:pStyle w:val="2"/>
      </w:pPr>
      <w:r>
        <w:t>Какие побитовые команды применяются для ускорения умножения и деления и когда они применимы?</w:t>
      </w:r>
    </w:p>
    <w:p w14:paraId="487906CD" w14:textId="21646DD7" w:rsidR="007A4C73" w:rsidRDefault="007A4C73" w:rsidP="007A4C73">
      <w:pPr>
        <w:pStyle w:val="2"/>
        <w:numPr>
          <w:ilvl w:val="0"/>
          <w:numId w:val="0"/>
        </w:numPr>
        <w:ind w:left="567"/>
      </w:pPr>
      <w:r w:rsidRPr="007A4C73">
        <w:rPr>
          <w:bCs/>
        </w:rPr>
        <w:t>Команды</w:t>
      </w:r>
      <w:r>
        <w:t xml:space="preserve"> </w:t>
      </w:r>
      <w:r w:rsidRPr="007A4C73">
        <w:rPr>
          <w:bCs/>
        </w:rPr>
        <w:t>SHL</w:t>
      </w:r>
      <w:r>
        <w:t xml:space="preserve"> </w:t>
      </w:r>
      <w:r w:rsidRPr="007A4C73">
        <w:rPr>
          <w:bCs/>
        </w:rPr>
        <w:t>(сдвиг влево) для умножения и</w:t>
      </w:r>
      <w:r>
        <w:t xml:space="preserve"> </w:t>
      </w:r>
      <w:r w:rsidRPr="007A4C73">
        <w:rPr>
          <w:bCs/>
        </w:rPr>
        <w:t>SHR</w:t>
      </w:r>
      <w:r w:rsidRPr="007A4C73">
        <w:rPr>
          <w:b/>
        </w:rPr>
        <w:t xml:space="preserve"> / </w:t>
      </w:r>
      <w:r w:rsidRPr="007A4C73">
        <w:rPr>
          <w:bCs/>
        </w:rPr>
        <w:t>SAR</w:t>
      </w:r>
      <w:r>
        <w:t xml:space="preserve"> </w:t>
      </w:r>
      <w:r w:rsidRPr="007A4C73">
        <w:rPr>
          <w:bCs/>
        </w:rPr>
        <w:t>(сдвиг вправо) для деления. Применимы только когда множитель или делитель является</w:t>
      </w:r>
      <w:r>
        <w:t xml:space="preserve"> </w:t>
      </w:r>
      <w:r w:rsidRPr="007A4C73">
        <w:rPr>
          <w:bCs/>
        </w:rPr>
        <w:t>степенью двойки.</w:t>
      </w:r>
    </w:p>
    <w:p w14:paraId="2F0C0C35" w14:textId="77777777" w:rsidR="007A4C73" w:rsidRDefault="007A4C73" w:rsidP="007A4C73">
      <w:pPr>
        <w:pStyle w:val="2"/>
        <w:numPr>
          <w:ilvl w:val="0"/>
          <w:numId w:val="0"/>
        </w:numPr>
        <w:ind w:left="567"/>
      </w:pPr>
    </w:p>
    <w:p w14:paraId="65CBFF51" w14:textId="0DB0DA8A" w:rsidR="0021002C" w:rsidRDefault="0021002C" w:rsidP="0021002C">
      <w:pPr>
        <w:pStyle w:val="2"/>
      </w:pPr>
      <w:r>
        <w:t xml:space="preserve">Каков размер в байтах регистров общего назначения </w:t>
      </w:r>
      <w:r w:rsidRPr="0021002C">
        <w:rPr>
          <w:lang w:val="en-US"/>
        </w:rPr>
        <w:t>RAX</w:t>
      </w:r>
      <w:r>
        <w:t>, EAX, AX, AH, AL?</w:t>
      </w:r>
    </w:p>
    <w:p w14:paraId="56BF3FBD" w14:textId="02EC6E9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RAX: 8 байт.</w:t>
      </w:r>
    </w:p>
    <w:p w14:paraId="01FD27C8" w14:textId="272D00C3" w:rsidR="00E22228" w:rsidRDefault="00E22228" w:rsidP="00E22228">
      <w:pPr>
        <w:pStyle w:val="2"/>
        <w:numPr>
          <w:ilvl w:val="0"/>
          <w:numId w:val="0"/>
        </w:numPr>
        <w:ind w:left="567"/>
      </w:pPr>
      <w:r>
        <w:t>EAX: 4 байта</w:t>
      </w:r>
    </w:p>
    <w:p w14:paraId="67EBC945" w14:textId="5137A13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AX: 2 байта.</w:t>
      </w:r>
    </w:p>
    <w:p w14:paraId="5B953CF3" w14:textId="220E585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AH: 1 байт.</w:t>
      </w:r>
    </w:p>
    <w:p w14:paraId="60F07F6C" w14:textId="5B998A56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AL: 1 байт.</w:t>
      </w:r>
    </w:p>
    <w:p w14:paraId="2FBF441E" w14:textId="77777777" w:rsidR="00E22228" w:rsidRDefault="00E22228" w:rsidP="00E22228">
      <w:pPr>
        <w:pStyle w:val="2"/>
        <w:numPr>
          <w:ilvl w:val="0"/>
          <w:numId w:val="0"/>
        </w:numPr>
        <w:ind w:left="567"/>
      </w:pPr>
    </w:p>
    <w:p w14:paraId="5E0EA788" w14:textId="75FB6426" w:rsidR="0021002C" w:rsidRDefault="0021002C" w:rsidP="0021002C">
      <w:pPr>
        <w:pStyle w:val="2"/>
      </w:pPr>
      <w:r>
        <w:t>Какие способы обнуления регистров могут применяться в языке ассемблера?</w:t>
      </w:r>
    </w:p>
    <w:p w14:paraId="0864C588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XOR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 — самый быстрый и компактный.</w:t>
      </w:r>
    </w:p>
    <w:p w14:paraId="1CFA9F97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SUB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 — вычитание регистра из самого себя.</w:t>
      </w:r>
    </w:p>
    <w:p w14:paraId="0AF874D4" w14:textId="55C92BA3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MOV </w:t>
      </w:r>
      <w:proofErr w:type="spellStart"/>
      <w:r>
        <w:t>reg</w:t>
      </w:r>
      <w:proofErr w:type="spellEnd"/>
      <w:r>
        <w:t>, 0 — прямая запись нуля.</w:t>
      </w:r>
    </w:p>
    <w:p w14:paraId="28FF9445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74E6B7FB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733DF5D4" w14:textId="77777777" w:rsidR="0021002C" w:rsidRDefault="0021002C" w:rsidP="0021002C">
      <w:pPr>
        <w:pStyle w:val="2"/>
      </w:pPr>
      <w:r>
        <w:lastRenderedPageBreak/>
        <w:t xml:space="preserve">Можно ли записать значение переменной типа </w:t>
      </w:r>
      <w:proofErr w:type="spellStart"/>
      <w:r w:rsidRPr="0021002C">
        <w:rPr>
          <w:lang w:val="en-US"/>
        </w:rPr>
        <w:t>dword</w:t>
      </w:r>
      <w:proofErr w:type="spellEnd"/>
      <w:r>
        <w:t xml:space="preserve"> в регистр AX и почему?</w:t>
      </w:r>
    </w:p>
    <w:p w14:paraId="23478B2B" w14:textId="1EA7BE26" w:rsidR="00F911BF" w:rsidRDefault="00F911BF" w:rsidP="00F911BF">
      <w:pPr>
        <w:pStyle w:val="2"/>
        <w:numPr>
          <w:ilvl w:val="0"/>
          <w:numId w:val="0"/>
        </w:numPr>
        <w:ind w:left="567"/>
      </w:pPr>
      <w:r w:rsidRPr="00F911BF">
        <w:rPr>
          <w:bCs/>
        </w:rPr>
        <w:t>Нельзя. Размер</w:t>
      </w:r>
      <w:r>
        <w:t xml:space="preserve"> </w:t>
      </w:r>
      <w:proofErr w:type="spellStart"/>
      <w:r w:rsidRPr="00F911BF">
        <w:rPr>
          <w:bCs/>
        </w:rPr>
        <w:t>dword</w:t>
      </w:r>
      <w:proofErr w:type="spellEnd"/>
      <w:r>
        <w:t xml:space="preserve"> </w:t>
      </w:r>
      <w:r w:rsidRPr="00F911BF">
        <w:rPr>
          <w:bCs/>
        </w:rPr>
        <w:t>составляет</w:t>
      </w:r>
      <w:r>
        <w:t xml:space="preserve"> </w:t>
      </w:r>
      <w:r w:rsidRPr="00F911BF">
        <w:rPr>
          <w:bCs/>
        </w:rPr>
        <w:t>4 байта, а регистр</w:t>
      </w:r>
      <w:r>
        <w:t xml:space="preserve"> </w:t>
      </w:r>
      <w:r w:rsidRPr="00F911BF">
        <w:rPr>
          <w:bCs/>
        </w:rPr>
        <w:t>AX</w:t>
      </w:r>
      <w:r>
        <w:t xml:space="preserve"> </w:t>
      </w:r>
      <w:r w:rsidRPr="00F911BF">
        <w:rPr>
          <w:bCs/>
        </w:rPr>
        <w:t>вмещает только</w:t>
      </w:r>
      <w:r>
        <w:t xml:space="preserve"> </w:t>
      </w:r>
      <w:r w:rsidRPr="00F911BF">
        <w:rPr>
          <w:bCs/>
        </w:rPr>
        <w:t>2 байта.</w:t>
      </w:r>
    </w:p>
    <w:p w14:paraId="3D76C017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1721EED5" w14:textId="77777777" w:rsidR="0021002C" w:rsidRDefault="0021002C" w:rsidP="0021002C">
      <w:pPr>
        <w:pStyle w:val="1"/>
      </w:pPr>
      <w:r>
        <w:t>Вывод</w:t>
      </w:r>
    </w:p>
    <w:p w14:paraId="0BD423B2" w14:textId="363CDB75" w:rsidR="0021002C" w:rsidRPr="00F971CF" w:rsidRDefault="0021002C" w:rsidP="0021002C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F971CF">
        <w:rPr>
          <w:b w:val="0"/>
          <w:bCs w:val="0"/>
        </w:rPr>
        <w:t xml:space="preserve">линейные алгоритмы с математическими, макросами ввода и вывода и </w:t>
      </w:r>
      <w:proofErr w:type="spellStart"/>
      <w:r w:rsidR="00F971CF">
        <w:rPr>
          <w:b w:val="0"/>
          <w:bCs w:val="0"/>
        </w:rPr>
        <w:t>переменыыми</w:t>
      </w:r>
      <w:proofErr w:type="spellEnd"/>
      <w:r w:rsidR="00F971CF">
        <w:rPr>
          <w:b w:val="0"/>
          <w:bCs w:val="0"/>
        </w:rPr>
        <w:t xml:space="preserve"> на ассемблере.</w:t>
      </w:r>
    </w:p>
    <w:p w14:paraId="2F8A8537" w14:textId="36EFF482" w:rsidR="00F911BF" w:rsidRDefault="00F911BF" w:rsidP="00F911BF">
      <w:pPr>
        <w:pStyle w:val="10"/>
      </w:pPr>
      <w:r w:rsidRPr="00C413C9">
        <w:lastRenderedPageBreak/>
        <w:t>Лабораторная</w:t>
      </w:r>
      <w:r>
        <w:t xml:space="preserve"> работа №3</w:t>
      </w:r>
      <w:r>
        <w:br/>
      </w:r>
      <w:r w:rsidR="002E0E5A" w:rsidRPr="002E0E5A">
        <w:t>Изучение процесса разработки разветвляющихся алгоритмов на языке</w:t>
      </w:r>
      <w:r w:rsidRPr="0021002C">
        <w:t xml:space="preserve"> ассемблера</w:t>
      </w:r>
    </w:p>
    <w:p w14:paraId="70255855" w14:textId="77777777" w:rsidR="00F911BF" w:rsidRDefault="00F911BF" w:rsidP="001C7407">
      <w:pPr>
        <w:pStyle w:val="1"/>
        <w:numPr>
          <w:ilvl w:val="0"/>
          <w:numId w:val="16"/>
        </w:numPr>
      </w:pPr>
      <w:r>
        <w:t>Цель работы</w:t>
      </w:r>
    </w:p>
    <w:p w14:paraId="3C3257B8" w14:textId="77777777" w:rsidR="002E0E5A" w:rsidRPr="002E0E5A" w:rsidRDefault="002E0E5A" w:rsidP="001C7407">
      <w:pPr>
        <w:pStyle w:val="2"/>
        <w:numPr>
          <w:ilvl w:val="1"/>
          <w:numId w:val="6"/>
        </w:numPr>
        <w:rPr>
          <w:b/>
        </w:rPr>
      </w:pPr>
      <w:r>
        <w:t>Изучить процесс разработки разветвляющихся алгоритмов на языке ассемблера;</w:t>
      </w:r>
    </w:p>
    <w:p w14:paraId="725C0907" w14:textId="77777777" w:rsidR="002E0E5A" w:rsidRPr="002E0E5A" w:rsidRDefault="002E0E5A" w:rsidP="001C7407">
      <w:pPr>
        <w:pStyle w:val="2"/>
        <w:numPr>
          <w:ilvl w:val="1"/>
          <w:numId w:val="6"/>
        </w:numPr>
        <w:rPr>
          <w:b/>
        </w:rPr>
      </w:pPr>
      <w:r>
        <w:t xml:space="preserve">Закрепить навык отладки приложений в </w:t>
      </w:r>
      <w:r w:rsidRPr="002E0E5A">
        <w:rPr>
          <w:lang w:val="en-US"/>
        </w:rPr>
        <w:t>IDE</w:t>
      </w:r>
      <w:r w:rsidRPr="002E0E5A">
        <w:t xml:space="preserve"> </w:t>
      </w:r>
      <w:r w:rsidRPr="002E0E5A">
        <w:rPr>
          <w:lang w:val="en-US"/>
        </w:rPr>
        <w:t>SASM</w:t>
      </w:r>
      <w:r>
        <w:t>.</w:t>
      </w:r>
    </w:p>
    <w:p w14:paraId="086B5869" w14:textId="77777777" w:rsidR="00F911BF" w:rsidRDefault="00F911BF" w:rsidP="00F911BF">
      <w:pPr>
        <w:pStyle w:val="1"/>
      </w:pPr>
      <w:r>
        <w:t>Контрольные вопросы</w:t>
      </w:r>
    </w:p>
    <w:p w14:paraId="06C94B54" w14:textId="21509592" w:rsidR="002E0E5A" w:rsidRDefault="00086272" w:rsidP="002E0E5A">
      <w:pPr>
        <w:pStyle w:val="2"/>
        <w:numPr>
          <w:ilvl w:val="0"/>
          <w:numId w:val="0"/>
        </w:numPr>
        <w:ind w:left="567"/>
      </w:pPr>
      <w:r>
        <w:t xml:space="preserve">2.1 </w:t>
      </w:r>
      <w:r w:rsidR="002E0E5A">
        <w:t xml:space="preserve">Какие логические команды поддерживаются в языке </w:t>
      </w:r>
      <w:proofErr w:type="spellStart"/>
      <w:r w:rsidR="002E0E5A">
        <w:t>asm</w:t>
      </w:r>
      <w:proofErr w:type="spellEnd"/>
      <w:r w:rsidR="002E0E5A">
        <w:t>?</w:t>
      </w:r>
    </w:p>
    <w:p w14:paraId="187A96CB" w14:textId="6B361100" w:rsidR="002E0E5A" w:rsidRDefault="002E0E5A" w:rsidP="002E0E5A">
      <w:pPr>
        <w:pStyle w:val="2"/>
        <w:numPr>
          <w:ilvl w:val="0"/>
          <w:numId w:val="0"/>
        </w:numPr>
        <w:ind w:left="567"/>
      </w:pPr>
      <w:r>
        <w:t>AND - логическое и.</w:t>
      </w:r>
    </w:p>
    <w:p w14:paraId="31F7B400" w14:textId="501E6A8A" w:rsidR="002E0E5A" w:rsidRDefault="002E0E5A" w:rsidP="002E0E5A">
      <w:pPr>
        <w:pStyle w:val="2"/>
        <w:numPr>
          <w:ilvl w:val="0"/>
          <w:numId w:val="0"/>
        </w:numPr>
        <w:ind w:left="567"/>
      </w:pPr>
      <w:r>
        <w:t>OR – логическое или.</w:t>
      </w:r>
    </w:p>
    <w:p w14:paraId="06C13E11" w14:textId="74DEEC68" w:rsidR="002E0E5A" w:rsidRDefault="002E0E5A" w:rsidP="002E0E5A">
      <w:pPr>
        <w:pStyle w:val="2"/>
        <w:numPr>
          <w:ilvl w:val="0"/>
          <w:numId w:val="0"/>
        </w:numPr>
        <w:ind w:left="567"/>
      </w:pPr>
      <w:r>
        <w:t>XOR - исключающее или.</w:t>
      </w:r>
    </w:p>
    <w:p w14:paraId="3E76D264" w14:textId="2468EECA" w:rsidR="002E0E5A" w:rsidRDefault="002E0E5A" w:rsidP="002E0E5A">
      <w:pPr>
        <w:pStyle w:val="2"/>
        <w:numPr>
          <w:ilvl w:val="0"/>
          <w:numId w:val="0"/>
        </w:numPr>
        <w:ind w:left="567"/>
      </w:pPr>
      <w:r>
        <w:t>NOT - логическое отрицание.</w:t>
      </w:r>
    </w:p>
    <w:p w14:paraId="6D079A07" w14:textId="57B7CC5C" w:rsidR="002E0E5A" w:rsidRDefault="002E0E5A" w:rsidP="002E0E5A">
      <w:pPr>
        <w:pStyle w:val="2"/>
        <w:numPr>
          <w:ilvl w:val="0"/>
          <w:numId w:val="0"/>
        </w:numPr>
        <w:ind w:left="567"/>
      </w:pPr>
      <w:r>
        <w:t>TEST - логическое сравнение.</w:t>
      </w:r>
    </w:p>
    <w:p w14:paraId="205FD209" w14:textId="77777777" w:rsidR="002E0E5A" w:rsidRDefault="002E0E5A" w:rsidP="002E0E5A">
      <w:pPr>
        <w:pStyle w:val="2"/>
        <w:numPr>
          <w:ilvl w:val="0"/>
          <w:numId w:val="0"/>
        </w:numPr>
        <w:ind w:left="567"/>
      </w:pPr>
    </w:p>
    <w:p w14:paraId="735B90C8" w14:textId="30D5A5FF" w:rsidR="002E0E5A" w:rsidRDefault="002E0E5A" w:rsidP="001C7407">
      <w:pPr>
        <w:pStyle w:val="2"/>
        <w:numPr>
          <w:ilvl w:val="1"/>
          <w:numId w:val="8"/>
        </w:numPr>
      </w:pPr>
      <w:r>
        <w:t>Какая команда осуществляет сравнение двух операндов?</w:t>
      </w:r>
    </w:p>
    <w:p w14:paraId="3A96654B" w14:textId="5A212873" w:rsidR="00086272" w:rsidRDefault="00086272" w:rsidP="00086272">
      <w:pPr>
        <w:pStyle w:val="2"/>
        <w:numPr>
          <w:ilvl w:val="0"/>
          <w:numId w:val="0"/>
        </w:numPr>
        <w:ind w:left="567"/>
      </w:pPr>
      <w:r w:rsidRPr="00086272">
        <w:rPr>
          <w:bCs/>
        </w:rPr>
        <w:t>Команда</w:t>
      </w:r>
      <w:r>
        <w:t xml:space="preserve"> </w:t>
      </w:r>
      <w:r w:rsidRPr="00086272">
        <w:rPr>
          <w:bCs/>
        </w:rPr>
        <w:t>CMP</w:t>
      </w:r>
      <w:r>
        <w:t xml:space="preserve">. </w:t>
      </w:r>
    </w:p>
    <w:p w14:paraId="66B06A64" w14:textId="77777777" w:rsidR="00086272" w:rsidRDefault="00086272" w:rsidP="00086272">
      <w:pPr>
        <w:pStyle w:val="2"/>
        <w:numPr>
          <w:ilvl w:val="0"/>
          <w:numId w:val="0"/>
        </w:numPr>
        <w:ind w:left="567"/>
      </w:pPr>
    </w:p>
    <w:p w14:paraId="1ACE3C7F" w14:textId="4EBE077A" w:rsidR="002E0E5A" w:rsidRDefault="002E0E5A" w:rsidP="002E0E5A">
      <w:pPr>
        <w:pStyle w:val="2"/>
      </w:pPr>
      <w:r>
        <w:t xml:space="preserve">Какие операторы условного перехода имеются в языке </w:t>
      </w:r>
      <w:proofErr w:type="spellStart"/>
      <w:r>
        <w:t>asm</w:t>
      </w:r>
      <w:proofErr w:type="spellEnd"/>
      <w:r>
        <w:t>?</w:t>
      </w:r>
    </w:p>
    <w:p w14:paraId="3DF31CED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равенства: JZ (переход, если ноль), JNZ (если не ноль).</w:t>
      </w:r>
    </w:p>
    <w:p w14:paraId="32A97376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чисел со знаком: JG (больше), JL (меньше), JGE, JLE.</w:t>
      </w:r>
    </w:p>
    <w:p w14:paraId="29BF34A9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чисел без знака: JA (выше), JB (ниже), JAE, JBE.</w:t>
      </w:r>
    </w:p>
    <w:p w14:paraId="6A17E339" w14:textId="2753F31D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По флагам: JC (перенос), JO (переполнение) и др.</w:t>
      </w:r>
    </w:p>
    <w:p w14:paraId="24C118F0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</w:p>
    <w:p w14:paraId="74F3A714" w14:textId="77777777" w:rsidR="002E0E5A" w:rsidRDefault="002E0E5A" w:rsidP="002E0E5A">
      <w:pPr>
        <w:pStyle w:val="2"/>
      </w:pPr>
      <w:r>
        <w:t xml:space="preserve">Какой оператор безусловного перехода имеется в языке </w:t>
      </w:r>
      <w:proofErr w:type="spellStart"/>
      <w:r>
        <w:t>asm</w:t>
      </w:r>
      <w:proofErr w:type="spellEnd"/>
      <w:r>
        <w:t>?</w:t>
      </w:r>
    </w:p>
    <w:p w14:paraId="7507478D" w14:textId="780104C6" w:rsidR="00F911BF" w:rsidRDefault="002E7A2C" w:rsidP="00F911BF">
      <w:pPr>
        <w:pStyle w:val="2"/>
        <w:numPr>
          <w:ilvl w:val="0"/>
          <w:numId w:val="0"/>
        </w:numPr>
        <w:ind w:left="567"/>
      </w:pPr>
      <w:r w:rsidRPr="002E7A2C">
        <w:rPr>
          <w:bCs/>
        </w:rPr>
        <w:t>Оператор</w:t>
      </w:r>
      <w:r>
        <w:t xml:space="preserve"> </w:t>
      </w:r>
      <w:r w:rsidRPr="002E7A2C">
        <w:rPr>
          <w:bCs/>
        </w:rPr>
        <w:t>JMP</w:t>
      </w:r>
    </w:p>
    <w:p w14:paraId="0BD35259" w14:textId="77777777" w:rsidR="002E7A2C" w:rsidRDefault="002E7A2C" w:rsidP="00F911BF">
      <w:pPr>
        <w:pStyle w:val="2"/>
        <w:numPr>
          <w:ilvl w:val="0"/>
          <w:numId w:val="0"/>
        </w:numPr>
        <w:ind w:left="567"/>
      </w:pPr>
    </w:p>
    <w:p w14:paraId="3350E4DC" w14:textId="77777777" w:rsidR="00F911BF" w:rsidRDefault="00F911BF" w:rsidP="00F911BF">
      <w:pPr>
        <w:pStyle w:val="1"/>
      </w:pPr>
      <w:r>
        <w:t>Вывод</w:t>
      </w:r>
    </w:p>
    <w:p w14:paraId="4168907B" w14:textId="1616C359" w:rsidR="00F911BF" w:rsidRPr="00F971CF" w:rsidRDefault="00F911BF" w:rsidP="00F911BF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476161">
        <w:rPr>
          <w:b w:val="0"/>
          <w:bCs w:val="0"/>
        </w:rPr>
        <w:t>ветвящиеся</w:t>
      </w:r>
      <w:r>
        <w:rPr>
          <w:b w:val="0"/>
          <w:bCs w:val="0"/>
        </w:rPr>
        <w:t xml:space="preserve"> алгоритмы на ассемблере.</w:t>
      </w:r>
    </w:p>
    <w:p w14:paraId="13E16181" w14:textId="27F25CA4" w:rsidR="00804E98" w:rsidRDefault="00804E98">
      <w:pPr>
        <w:spacing w:after="160" w:line="259" w:lineRule="auto"/>
        <w:ind w:firstLine="0"/>
        <w:jc w:val="left"/>
      </w:pPr>
      <w:r>
        <w:br w:type="page"/>
      </w:r>
    </w:p>
    <w:p w14:paraId="7530AE81" w14:textId="3DEEABC9" w:rsidR="00804E98" w:rsidRDefault="00804E98" w:rsidP="00804E98">
      <w:pPr>
        <w:pStyle w:val="10"/>
      </w:pPr>
      <w:r w:rsidRPr="00C413C9">
        <w:lastRenderedPageBreak/>
        <w:t>Лабораторная</w:t>
      </w:r>
      <w:r>
        <w:t xml:space="preserve"> работа №4</w:t>
      </w:r>
      <w:r>
        <w:br/>
      </w:r>
      <w:r w:rsidRPr="00804E98">
        <w:t>Изучение процесса разработки циклов на языке ассемблера</w:t>
      </w:r>
    </w:p>
    <w:p w14:paraId="67A39002" w14:textId="77777777" w:rsidR="00804E98" w:rsidRDefault="00804E98" w:rsidP="001C7407">
      <w:pPr>
        <w:pStyle w:val="1"/>
        <w:numPr>
          <w:ilvl w:val="0"/>
          <w:numId w:val="17"/>
        </w:numPr>
      </w:pPr>
      <w:r>
        <w:t>Цель работы</w:t>
      </w:r>
    </w:p>
    <w:p w14:paraId="5A59BB82" w14:textId="77777777" w:rsidR="00804E98" w:rsidRPr="00804E98" w:rsidRDefault="00804E98" w:rsidP="001C7407">
      <w:pPr>
        <w:pStyle w:val="2"/>
        <w:numPr>
          <w:ilvl w:val="1"/>
          <w:numId w:val="6"/>
        </w:numPr>
        <w:rPr>
          <w:b/>
        </w:rPr>
      </w:pPr>
      <w:r>
        <w:t>Изучить процесс разработки циклов с предусловием, постусловием и счетчиком на языке ассемблера;</w:t>
      </w:r>
    </w:p>
    <w:p w14:paraId="3F7B40C5" w14:textId="77777777" w:rsidR="00804E98" w:rsidRPr="00804E98" w:rsidRDefault="00804E98" w:rsidP="001C7407">
      <w:pPr>
        <w:pStyle w:val="2"/>
        <w:numPr>
          <w:ilvl w:val="1"/>
          <w:numId w:val="6"/>
        </w:numPr>
        <w:rPr>
          <w:b/>
        </w:rPr>
      </w:pPr>
      <w:r>
        <w:t xml:space="preserve">Закрепить навык отладки приложений в </w:t>
      </w:r>
      <w:r w:rsidRPr="00804E98">
        <w:rPr>
          <w:lang w:val="en-US"/>
        </w:rPr>
        <w:t>IDE</w:t>
      </w:r>
      <w:r w:rsidRPr="00804E98">
        <w:t xml:space="preserve"> </w:t>
      </w:r>
      <w:r w:rsidRPr="00804E98">
        <w:rPr>
          <w:lang w:val="en-US"/>
        </w:rPr>
        <w:t>SASM</w:t>
      </w:r>
      <w:r>
        <w:t>.</w:t>
      </w:r>
    </w:p>
    <w:p w14:paraId="53FA5234" w14:textId="77777777" w:rsidR="00804E98" w:rsidRDefault="00804E98" w:rsidP="00804E98">
      <w:pPr>
        <w:pStyle w:val="1"/>
      </w:pPr>
      <w:r>
        <w:t>Контрольные вопросы</w:t>
      </w:r>
    </w:p>
    <w:p w14:paraId="1FFEDF81" w14:textId="1CABE6AA" w:rsidR="00967872" w:rsidRDefault="00967872" w:rsidP="00967872">
      <w:pPr>
        <w:pStyle w:val="2"/>
      </w:pPr>
      <w:r>
        <w:t>Какое минимальное количество раз выполняется цикл с предусловием?</w:t>
      </w:r>
    </w:p>
    <w:p w14:paraId="291436B6" w14:textId="2ED98B48" w:rsidR="00967872" w:rsidRPr="00967872" w:rsidRDefault="00967872" w:rsidP="00967872">
      <w:pPr>
        <w:pStyle w:val="2"/>
        <w:numPr>
          <w:ilvl w:val="0"/>
          <w:numId w:val="0"/>
        </w:numPr>
        <w:ind w:firstLine="567"/>
      </w:pPr>
      <w:r w:rsidRPr="00967872">
        <w:rPr>
          <w:bCs/>
        </w:rPr>
        <w:t>0 раз.</w:t>
      </w:r>
      <w:r>
        <w:rPr>
          <w:bCs/>
        </w:rPr>
        <w:t xml:space="preserve"> </w:t>
      </w:r>
      <w:r w:rsidRPr="00967872">
        <w:t>Если условие ложно изначально, тело цикла не выполнится ни разу.</w:t>
      </w:r>
    </w:p>
    <w:p w14:paraId="617A8FF0" w14:textId="77777777" w:rsidR="00967872" w:rsidRDefault="00967872" w:rsidP="00967872">
      <w:pPr>
        <w:pStyle w:val="2"/>
        <w:numPr>
          <w:ilvl w:val="0"/>
          <w:numId w:val="0"/>
        </w:numPr>
        <w:ind w:left="567"/>
      </w:pPr>
    </w:p>
    <w:p w14:paraId="0FD11F6C" w14:textId="7FCFC331" w:rsidR="00967872" w:rsidRDefault="00967872" w:rsidP="00967872">
      <w:pPr>
        <w:pStyle w:val="2"/>
      </w:pPr>
      <w:r>
        <w:t>Какое минимальное количество раз выполняется цикл с постусловием?</w:t>
      </w:r>
    </w:p>
    <w:p w14:paraId="30BD695B" w14:textId="65C4CF65" w:rsidR="00967872" w:rsidRDefault="00967872" w:rsidP="00967872">
      <w:pPr>
        <w:pStyle w:val="2"/>
        <w:numPr>
          <w:ilvl w:val="0"/>
          <w:numId w:val="0"/>
        </w:numPr>
        <w:ind w:left="567"/>
      </w:pPr>
      <w:r w:rsidRPr="00967872">
        <w:rPr>
          <w:bCs/>
        </w:rPr>
        <w:t>1 раз. Проверка условия происходит после выполнения тела цикла.</w:t>
      </w:r>
    </w:p>
    <w:p w14:paraId="521A0141" w14:textId="77777777" w:rsidR="00967872" w:rsidRDefault="00967872" w:rsidP="00967872">
      <w:pPr>
        <w:pStyle w:val="2"/>
        <w:numPr>
          <w:ilvl w:val="0"/>
          <w:numId w:val="0"/>
        </w:numPr>
        <w:ind w:left="567"/>
      </w:pPr>
    </w:p>
    <w:p w14:paraId="64AF379E" w14:textId="77777777" w:rsidR="00967872" w:rsidRDefault="00967872" w:rsidP="00967872">
      <w:pPr>
        <w:pStyle w:val="2"/>
      </w:pPr>
      <w:r>
        <w:t>Какова общая форма цикла с предусловием на языке ассемблера?</w:t>
      </w:r>
    </w:p>
    <w:p w14:paraId="29AFCBF3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582FE8AA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проверка условия</w:t>
      </w:r>
    </w:p>
    <w:p w14:paraId="40FDB539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jnl</w:t>
      </w:r>
      <w:proofErr w:type="spellEnd"/>
      <w:r>
        <w:t xml:space="preserve"> </w:t>
      </w:r>
      <w:proofErr w:type="spellStart"/>
      <w:r>
        <w:t>end_loop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выход, если условие не выполняется</w:t>
      </w:r>
    </w:p>
    <w:p w14:paraId="601E2206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7F0C239B" w14:textId="1A0A7F65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 </w:t>
      </w:r>
      <w:proofErr w:type="gramStart"/>
      <w:r>
        <w:t xml:space="preserve">  ;</w:t>
      </w:r>
      <w:proofErr w:type="gramEnd"/>
      <w:r>
        <w:t xml:space="preserve"> переход на начало</w:t>
      </w:r>
    </w:p>
    <w:p w14:paraId="42D550B3" w14:textId="0FBEF2F0" w:rsidR="00F5158A" w:rsidRDefault="00F5158A" w:rsidP="00F5158A">
      <w:pPr>
        <w:pStyle w:val="2"/>
        <w:numPr>
          <w:ilvl w:val="0"/>
          <w:numId w:val="0"/>
        </w:numPr>
        <w:ind w:left="567"/>
      </w:pPr>
      <w:proofErr w:type="spellStart"/>
      <w:r>
        <w:t>end_loop</w:t>
      </w:r>
      <w:proofErr w:type="spellEnd"/>
      <w:r>
        <w:t>:</w:t>
      </w:r>
    </w:p>
    <w:p w14:paraId="7F1BFFCE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</w:p>
    <w:p w14:paraId="30F589E2" w14:textId="77777777" w:rsidR="00967872" w:rsidRDefault="00967872" w:rsidP="00967872">
      <w:pPr>
        <w:pStyle w:val="2"/>
      </w:pPr>
      <w:r>
        <w:t>Какова общая форма цикла с постусловием на языке ассемблера?</w:t>
      </w:r>
    </w:p>
    <w:p w14:paraId="2D8646A9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13518356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392827B9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проверка условия</w:t>
      </w:r>
    </w:p>
    <w:p w14:paraId="1449E025" w14:textId="5488C7DC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jl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  </w:t>
      </w:r>
      <w:proofErr w:type="gramStart"/>
      <w:r>
        <w:t xml:space="preserve">  ;</w:t>
      </w:r>
      <w:proofErr w:type="gramEnd"/>
      <w:r>
        <w:t xml:space="preserve"> возврат, если условие истинно</w:t>
      </w:r>
    </w:p>
    <w:p w14:paraId="4039F9F7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</w:p>
    <w:p w14:paraId="56B762A4" w14:textId="77777777" w:rsidR="00967872" w:rsidRDefault="00967872" w:rsidP="00967872">
      <w:pPr>
        <w:pStyle w:val="2"/>
      </w:pPr>
      <w:r>
        <w:t>Какова общая форма цикла со счетчиком на языке ассемблера?</w:t>
      </w:r>
    </w:p>
    <w:p w14:paraId="48B38D78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  </w:t>
      </w:r>
      <w:proofErr w:type="gramStart"/>
      <w:r>
        <w:t xml:space="preserve">  ;</w:t>
      </w:r>
      <w:proofErr w:type="gramEnd"/>
      <w:r>
        <w:t xml:space="preserve"> инициализация счетчика</w:t>
      </w:r>
    </w:p>
    <w:p w14:paraId="2B470FEF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603B0768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385E95F7" w14:textId="53981AD7" w:rsidR="00804E98" w:rsidRDefault="00AF03C4" w:rsidP="00AF03C4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декремент ECX и переход, если ECX != 0</w:t>
      </w:r>
    </w:p>
    <w:p w14:paraId="0BE476E5" w14:textId="77777777" w:rsidR="00AF03C4" w:rsidRDefault="00AF03C4" w:rsidP="00804E98">
      <w:pPr>
        <w:pStyle w:val="2"/>
        <w:numPr>
          <w:ilvl w:val="0"/>
          <w:numId w:val="0"/>
        </w:numPr>
        <w:ind w:left="567"/>
      </w:pPr>
    </w:p>
    <w:p w14:paraId="1FABFA13" w14:textId="77777777" w:rsidR="00804E98" w:rsidRDefault="00804E98" w:rsidP="00804E98">
      <w:pPr>
        <w:pStyle w:val="1"/>
      </w:pPr>
      <w:r>
        <w:t>Вывод</w:t>
      </w:r>
    </w:p>
    <w:p w14:paraId="23A58079" w14:textId="3B2F1BB3" w:rsidR="00804E98" w:rsidRPr="00F971CF" w:rsidRDefault="00804E98" w:rsidP="00804E98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646622">
        <w:rPr>
          <w:b w:val="0"/>
          <w:bCs w:val="0"/>
        </w:rPr>
        <w:t>циклические</w:t>
      </w:r>
      <w:r>
        <w:rPr>
          <w:b w:val="0"/>
          <w:bCs w:val="0"/>
        </w:rPr>
        <w:t xml:space="preserve"> алгоритмы на ассемблере.</w:t>
      </w:r>
    </w:p>
    <w:p w14:paraId="17D8DA05" w14:textId="675F64A1" w:rsidR="0090693C" w:rsidRDefault="0090693C">
      <w:pPr>
        <w:spacing w:after="160" w:line="259" w:lineRule="auto"/>
        <w:ind w:firstLine="0"/>
        <w:jc w:val="left"/>
      </w:pPr>
      <w:r>
        <w:br w:type="page"/>
      </w:r>
    </w:p>
    <w:p w14:paraId="24E3A52F" w14:textId="4BC21B96" w:rsidR="0090693C" w:rsidRDefault="0090693C" w:rsidP="0090693C">
      <w:pPr>
        <w:pStyle w:val="10"/>
      </w:pPr>
      <w:r w:rsidRPr="00C413C9">
        <w:lastRenderedPageBreak/>
        <w:t>Лабораторная</w:t>
      </w:r>
      <w:r>
        <w:t xml:space="preserve"> работа №5</w:t>
      </w:r>
      <w:r>
        <w:br/>
      </w:r>
      <w:r w:rsidRPr="0090693C">
        <w:t>Изучение способов ввода-вывода данных на языке ассемблера</w:t>
      </w:r>
    </w:p>
    <w:p w14:paraId="4C44BFCF" w14:textId="77777777" w:rsidR="0090693C" w:rsidRDefault="0090693C" w:rsidP="001C7407">
      <w:pPr>
        <w:pStyle w:val="1"/>
        <w:numPr>
          <w:ilvl w:val="0"/>
          <w:numId w:val="18"/>
        </w:numPr>
      </w:pPr>
      <w:r>
        <w:t>Цель работы</w:t>
      </w:r>
    </w:p>
    <w:p w14:paraId="2F63069B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 xml:space="preserve">Изучить способы ввода-вывода данных путем взаимодействия ассемблера с системными функциями и </w:t>
      </w:r>
      <w:r w:rsidRPr="0005175B">
        <w:rPr>
          <w:lang w:val="en-US"/>
        </w:rPr>
        <w:t>C</w:t>
      </w:r>
      <w:r>
        <w:t>/</w:t>
      </w:r>
      <w:r w:rsidRPr="0005175B">
        <w:rPr>
          <w:lang w:val="en-US"/>
        </w:rPr>
        <w:t>C</w:t>
      </w:r>
      <w:r>
        <w:t xml:space="preserve">++. </w:t>
      </w:r>
    </w:p>
    <w:p w14:paraId="05012F6B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>Закрепить навык работы с вещественными числами в ассемблере</w:t>
      </w:r>
    </w:p>
    <w:p w14:paraId="1984DDD0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 xml:space="preserve">Закрепить навык отладки приложений в </w:t>
      </w:r>
      <w:r w:rsidRPr="0005175B">
        <w:rPr>
          <w:lang w:val="en-US"/>
        </w:rPr>
        <w:t>IDE</w:t>
      </w:r>
      <w:r w:rsidRPr="0005175B">
        <w:t xml:space="preserve"> </w:t>
      </w:r>
      <w:r w:rsidRPr="0005175B">
        <w:rPr>
          <w:lang w:val="en-US"/>
        </w:rPr>
        <w:t>SASM</w:t>
      </w:r>
      <w:r>
        <w:t>.</w:t>
      </w:r>
    </w:p>
    <w:p w14:paraId="1591CD5B" w14:textId="77777777" w:rsidR="0090693C" w:rsidRDefault="0090693C" w:rsidP="0090693C">
      <w:pPr>
        <w:pStyle w:val="1"/>
      </w:pPr>
      <w:r>
        <w:t>Контрольные вопросы</w:t>
      </w:r>
    </w:p>
    <w:p w14:paraId="59C3A7F2" w14:textId="77777777" w:rsidR="0005175B" w:rsidRDefault="0005175B" w:rsidP="0005175B">
      <w:pPr>
        <w:pStyle w:val="2"/>
      </w:pPr>
      <w:r>
        <w:t xml:space="preserve">Какие регистры используются для передачи параметров в функции на </w:t>
      </w:r>
      <w:r w:rsidRPr="0005175B">
        <w:rPr>
          <w:lang w:val="en-US"/>
        </w:rPr>
        <w:t>C</w:t>
      </w:r>
      <w:r w:rsidRPr="0005175B">
        <w:t xml:space="preserve"> </w:t>
      </w:r>
      <w:r>
        <w:t xml:space="preserve">в </w:t>
      </w:r>
      <w:r w:rsidRPr="0005175B">
        <w:rPr>
          <w:lang w:val="en-US"/>
        </w:rPr>
        <w:t>Windows</w:t>
      </w:r>
      <w:r>
        <w:t>?</w:t>
      </w:r>
    </w:p>
    <w:p w14:paraId="0B5FDE34" w14:textId="5CBEBCBE" w:rsidR="0005175B" w:rsidRDefault="0005175B" w:rsidP="0005175B">
      <w:pPr>
        <w:pStyle w:val="2"/>
        <w:numPr>
          <w:ilvl w:val="0"/>
          <w:numId w:val="0"/>
        </w:numPr>
        <w:ind w:left="567"/>
      </w:pPr>
      <w:r w:rsidRPr="0005175B">
        <w:t xml:space="preserve">В 64-битной </w:t>
      </w:r>
      <w:proofErr w:type="spellStart"/>
      <w:r w:rsidRPr="0005175B">
        <w:t>Windows</w:t>
      </w:r>
      <w:proofErr w:type="spellEnd"/>
      <w:r w:rsidRPr="0005175B">
        <w:t xml:space="preserve"> первые четыре параметра передаются через регистры:</w:t>
      </w:r>
      <w:r>
        <w:t xml:space="preserve"> </w:t>
      </w:r>
      <w:r w:rsidRPr="0005175B">
        <w:t>RCX, RDX, R8 и R9</w:t>
      </w:r>
      <w:r>
        <w:t>.</w:t>
      </w:r>
    </w:p>
    <w:p w14:paraId="56011E13" w14:textId="77777777" w:rsidR="0005175B" w:rsidRDefault="0005175B" w:rsidP="0005175B">
      <w:pPr>
        <w:pStyle w:val="2"/>
        <w:numPr>
          <w:ilvl w:val="0"/>
          <w:numId w:val="0"/>
        </w:numPr>
        <w:ind w:left="567"/>
      </w:pPr>
    </w:p>
    <w:p w14:paraId="420ED544" w14:textId="77777777" w:rsidR="0005175B" w:rsidRDefault="0005175B" w:rsidP="0005175B">
      <w:pPr>
        <w:pStyle w:val="2"/>
      </w:pPr>
      <w:r>
        <w:t>Каким образом передаются параметры после четвертого?</w:t>
      </w:r>
    </w:p>
    <w:p w14:paraId="6CF61376" w14:textId="580D2C68" w:rsidR="004621A4" w:rsidRDefault="004621A4" w:rsidP="004621A4">
      <w:pPr>
        <w:pStyle w:val="2"/>
        <w:numPr>
          <w:ilvl w:val="0"/>
          <w:numId w:val="0"/>
        </w:numPr>
        <w:ind w:left="567"/>
      </w:pPr>
      <w:r w:rsidRPr="004621A4">
        <w:t>Начиная с пятого параметра, данные передаются через стек</w:t>
      </w:r>
      <w:r>
        <w:t>.</w:t>
      </w:r>
      <w:r w:rsidRPr="004621A4">
        <w:t xml:space="preserve"> При этом в стеке выделяется место и под первые четыре параметра</w:t>
      </w:r>
      <w:r>
        <w:t xml:space="preserve">, </w:t>
      </w:r>
      <w:r w:rsidRPr="004621A4">
        <w:t>но сами значения туда записывает вызываемая функция, если ей это нужно.</w:t>
      </w:r>
    </w:p>
    <w:p w14:paraId="69B5BEEC" w14:textId="77777777" w:rsidR="004621A4" w:rsidRDefault="004621A4" w:rsidP="004621A4">
      <w:pPr>
        <w:pStyle w:val="2"/>
        <w:numPr>
          <w:ilvl w:val="0"/>
          <w:numId w:val="0"/>
        </w:numPr>
        <w:ind w:left="567"/>
      </w:pPr>
    </w:p>
    <w:p w14:paraId="4E187030" w14:textId="77777777" w:rsidR="0005175B" w:rsidRDefault="0005175B" w:rsidP="0005175B">
      <w:pPr>
        <w:pStyle w:val="2"/>
      </w:pPr>
      <w:r>
        <w:t xml:space="preserve">Какие действия необходимо выполнять до вызова и после вызова функций согласно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ABI?</w:t>
      </w:r>
    </w:p>
    <w:p w14:paraId="58F9397B" w14:textId="4BAF69E6" w:rsidR="00D80A3E" w:rsidRDefault="00D80A3E" w:rsidP="00D80A3E">
      <w:pPr>
        <w:pStyle w:val="2"/>
        <w:numPr>
          <w:ilvl w:val="0"/>
          <w:numId w:val="0"/>
        </w:numPr>
        <w:ind w:left="567"/>
      </w:pPr>
      <w:r>
        <w:t>До вызова: Вызывающая сторона должна выделить 32 байта в стеке и выровнять стек по границе 16 байт.</w:t>
      </w:r>
    </w:p>
    <w:p w14:paraId="1A2F0411" w14:textId="0EFDD1FE" w:rsidR="0090693C" w:rsidRDefault="00D80A3E" w:rsidP="00D80A3E">
      <w:pPr>
        <w:pStyle w:val="2"/>
        <w:numPr>
          <w:ilvl w:val="0"/>
          <w:numId w:val="0"/>
        </w:numPr>
        <w:ind w:left="567"/>
      </w:pPr>
      <w:r>
        <w:t>После вызова: Вызывающая сторона обязана очистить стек, если для параметров выделялось место сверх теневого пространства.</w:t>
      </w:r>
    </w:p>
    <w:p w14:paraId="18BBB42E" w14:textId="77777777" w:rsidR="0090693C" w:rsidRDefault="0090693C" w:rsidP="0090693C">
      <w:pPr>
        <w:pStyle w:val="1"/>
      </w:pPr>
      <w:r>
        <w:t>Вывод</w:t>
      </w:r>
    </w:p>
    <w:p w14:paraId="73FBFE6F" w14:textId="05E6CDF2" w:rsidR="0090693C" w:rsidRPr="00F971CF" w:rsidRDefault="0090693C" w:rsidP="0090693C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646622">
        <w:rPr>
          <w:b w:val="0"/>
          <w:bCs w:val="0"/>
        </w:rPr>
        <w:t>алгоритмы, содержащие ввод и вывод данных с использованием системных функций С/С++</w:t>
      </w:r>
      <w:r>
        <w:rPr>
          <w:b w:val="0"/>
          <w:bCs w:val="0"/>
        </w:rPr>
        <w:t xml:space="preserve"> на ассемблере.</w:t>
      </w:r>
    </w:p>
    <w:p w14:paraId="255CCB3B" w14:textId="77777777" w:rsidR="0090693C" w:rsidRDefault="0090693C" w:rsidP="0090693C">
      <w:pPr>
        <w:spacing w:after="160" w:line="259" w:lineRule="auto"/>
        <w:ind w:firstLine="0"/>
        <w:jc w:val="left"/>
      </w:pPr>
      <w:r>
        <w:br w:type="page"/>
      </w:r>
    </w:p>
    <w:p w14:paraId="4D30751E" w14:textId="79C51A68" w:rsidR="00FD68C0" w:rsidRDefault="00FD68C0" w:rsidP="00FD68C0">
      <w:pPr>
        <w:pStyle w:val="10"/>
      </w:pPr>
      <w:r w:rsidRPr="00C413C9">
        <w:lastRenderedPageBreak/>
        <w:t>Лабораторная</w:t>
      </w:r>
      <w:r>
        <w:t xml:space="preserve"> работа №6</w:t>
      </w:r>
      <w:r>
        <w:br/>
      </w:r>
      <w:r w:rsidRPr="00FD68C0">
        <w:rPr>
          <w:bCs/>
        </w:rPr>
        <w:t>Изучение принципов работы цепочечных команд</w:t>
      </w:r>
    </w:p>
    <w:p w14:paraId="5709E833" w14:textId="77777777" w:rsidR="00FD68C0" w:rsidRDefault="00FD68C0" w:rsidP="001C7407">
      <w:pPr>
        <w:pStyle w:val="1"/>
        <w:numPr>
          <w:ilvl w:val="0"/>
          <w:numId w:val="15"/>
        </w:numPr>
      </w:pPr>
      <w:r>
        <w:t>Цель работы</w:t>
      </w:r>
    </w:p>
    <w:p w14:paraId="7B0C5575" w14:textId="77777777" w:rsidR="00FD68C0" w:rsidRPr="00FD68C0" w:rsidRDefault="00FD68C0" w:rsidP="001C7407">
      <w:pPr>
        <w:pStyle w:val="2"/>
        <w:numPr>
          <w:ilvl w:val="1"/>
          <w:numId w:val="10"/>
        </w:numPr>
        <w:rPr>
          <w:b/>
        </w:rPr>
      </w:pPr>
      <w:r>
        <w:t xml:space="preserve">Изучить принципы обработки цепочек данных средствами ассемблера. </w:t>
      </w:r>
    </w:p>
    <w:p w14:paraId="23375D92" w14:textId="77777777" w:rsidR="00FD68C0" w:rsidRPr="00FD68C0" w:rsidRDefault="00FD68C0" w:rsidP="001C7407">
      <w:pPr>
        <w:pStyle w:val="2"/>
        <w:numPr>
          <w:ilvl w:val="1"/>
          <w:numId w:val="10"/>
        </w:numPr>
        <w:rPr>
          <w:b/>
          <w:bCs/>
        </w:rPr>
      </w:pPr>
      <w:r>
        <w:t xml:space="preserve">Закрепить навык отладки приложений в </w:t>
      </w:r>
      <w:r w:rsidRPr="00FD68C0">
        <w:rPr>
          <w:lang w:val="en-US"/>
        </w:rPr>
        <w:t>IDE</w:t>
      </w:r>
      <w:r w:rsidRPr="00FD68C0">
        <w:t xml:space="preserve"> </w:t>
      </w:r>
      <w:r w:rsidRPr="00FD68C0">
        <w:rPr>
          <w:lang w:val="en-US"/>
        </w:rPr>
        <w:t>SASM</w:t>
      </w:r>
      <w:r>
        <w:t>.</w:t>
      </w:r>
    </w:p>
    <w:p w14:paraId="735C7B36" w14:textId="77777777" w:rsidR="00FD68C0" w:rsidRDefault="00FD68C0" w:rsidP="00FD68C0">
      <w:pPr>
        <w:pStyle w:val="1"/>
      </w:pPr>
      <w:r>
        <w:t>Контрольные вопросы</w:t>
      </w:r>
    </w:p>
    <w:p w14:paraId="08E9659F" w14:textId="77777777" w:rsidR="00F73234" w:rsidRDefault="00F73234" w:rsidP="00F73234">
      <w:pPr>
        <w:pStyle w:val="2"/>
      </w:pPr>
      <w:r>
        <w:t xml:space="preserve">Для чего в операциях с цепочками используется флаг DF? </w:t>
      </w:r>
    </w:p>
    <w:p w14:paraId="47E83BF0" w14:textId="18B44DCB" w:rsidR="00F73234" w:rsidRDefault="00F73234" w:rsidP="00F73234">
      <w:pPr>
        <w:pStyle w:val="2"/>
        <w:numPr>
          <w:ilvl w:val="0"/>
          <w:numId w:val="0"/>
        </w:numPr>
        <w:ind w:left="567"/>
      </w:pPr>
      <w:r w:rsidRPr="00F73234">
        <w:t>Флаг направления определяет порядок обхода цепочки: если</w:t>
      </w:r>
      <w:r>
        <w:t xml:space="preserve"> </w:t>
      </w:r>
      <w:r w:rsidRPr="00F73234">
        <w:t>DF=0, адрес увеличивается</w:t>
      </w:r>
      <w:r>
        <w:t>,</w:t>
      </w:r>
      <w:r w:rsidRPr="00F73234">
        <w:t xml:space="preserve"> если</w:t>
      </w:r>
      <w:r>
        <w:t xml:space="preserve"> </w:t>
      </w:r>
      <w:r w:rsidRPr="00F73234">
        <w:t>DF=1, адрес уменьшается</w:t>
      </w:r>
      <w:r>
        <w:t>.</w:t>
      </w:r>
    </w:p>
    <w:p w14:paraId="266D9878" w14:textId="77777777" w:rsidR="00F73234" w:rsidRDefault="00F73234" w:rsidP="00F73234">
      <w:pPr>
        <w:pStyle w:val="2"/>
        <w:numPr>
          <w:ilvl w:val="0"/>
          <w:numId w:val="0"/>
        </w:numPr>
        <w:ind w:left="567"/>
      </w:pPr>
    </w:p>
    <w:p w14:paraId="7CEC2BDF" w14:textId="0D9F668F" w:rsidR="00F73234" w:rsidRDefault="00F73234" w:rsidP="00F73234">
      <w:pPr>
        <w:pStyle w:val="2"/>
      </w:pPr>
      <w:r>
        <w:t>Для чего используются префиксы в операциях с цепочками данных?</w:t>
      </w:r>
    </w:p>
    <w:p w14:paraId="045C5D90" w14:textId="44B8D9D9" w:rsidR="00D422CB" w:rsidRDefault="00D422CB" w:rsidP="00D422CB">
      <w:pPr>
        <w:pStyle w:val="2"/>
        <w:numPr>
          <w:ilvl w:val="0"/>
          <w:numId w:val="0"/>
        </w:numPr>
        <w:ind w:left="567"/>
      </w:pPr>
      <w:r w:rsidRPr="00D422CB">
        <w:t>Префиксы используются для организации автоматического повторения команды цепочки заданное количество ра</w:t>
      </w:r>
      <w:r>
        <w:t>з.</w:t>
      </w:r>
    </w:p>
    <w:p w14:paraId="0E25DDBF" w14:textId="77777777" w:rsidR="00D422CB" w:rsidRDefault="00D422CB" w:rsidP="00D422CB">
      <w:pPr>
        <w:pStyle w:val="2"/>
        <w:numPr>
          <w:ilvl w:val="0"/>
          <w:numId w:val="0"/>
        </w:numPr>
        <w:ind w:left="567"/>
      </w:pPr>
    </w:p>
    <w:p w14:paraId="0B5C032D" w14:textId="1E440A25" w:rsidR="00F73234" w:rsidRDefault="00F73234" w:rsidP="00F73234">
      <w:pPr>
        <w:pStyle w:val="2"/>
      </w:pPr>
      <w:r>
        <w:t>Какие команды используются для сравнения цепочек данных?</w:t>
      </w:r>
    </w:p>
    <w:p w14:paraId="1CA13439" w14:textId="5AFD905D" w:rsidR="00F7396C" w:rsidRDefault="00F7396C" w:rsidP="00F7396C">
      <w:pPr>
        <w:pStyle w:val="2"/>
        <w:numPr>
          <w:ilvl w:val="0"/>
          <w:numId w:val="0"/>
        </w:numPr>
        <w:ind w:left="567"/>
      </w:pPr>
      <w:r w:rsidRPr="00F7396C">
        <w:t>Команды</w:t>
      </w:r>
      <w:r>
        <w:t xml:space="preserve"> </w:t>
      </w:r>
      <w:r w:rsidRPr="00F7396C">
        <w:t>CMPS</w:t>
      </w:r>
      <w:r>
        <w:t xml:space="preserve"> </w:t>
      </w:r>
      <w:r w:rsidRPr="00F7396C">
        <w:t>(сравнение двух цепочек) и</w:t>
      </w:r>
      <w:r>
        <w:t xml:space="preserve"> </w:t>
      </w:r>
      <w:r w:rsidRPr="00F7396C">
        <w:t>SCAS</w:t>
      </w:r>
      <w:r>
        <w:t xml:space="preserve"> </w:t>
      </w:r>
      <w:r w:rsidRPr="00F7396C">
        <w:t>(сканирование цепочки на предмет совпадения с эталоном в аккумуляторе).</w:t>
      </w:r>
    </w:p>
    <w:p w14:paraId="037516D5" w14:textId="77777777" w:rsidR="00F7396C" w:rsidRDefault="00F7396C" w:rsidP="00F7396C">
      <w:pPr>
        <w:pStyle w:val="2"/>
        <w:numPr>
          <w:ilvl w:val="0"/>
          <w:numId w:val="0"/>
        </w:numPr>
        <w:ind w:left="567"/>
      </w:pPr>
    </w:p>
    <w:p w14:paraId="63F27DE2" w14:textId="77777777" w:rsidR="00F73234" w:rsidRDefault="00F73234" w:rsidP="00F73234">
      <w:pPr>
        <w:pStyle w:val="2"/>
      </w:pPr>
      <w:r>
        <w:t>Операнды каких размеров могут использоваться в операциях с цепочками данных? Как в операции указывается, с каким типом данных она работает?</w:t>
      </w:r>
    </w:p>
    <w:p w14:paraId="6842CAF3" w14:textId="03127ECC" w:rsidR="007B2C05" w:rsidRDefault="007B2C05" w:rsidP="007B2C05">
      <w:pPr>
        <w:pStyle w:val="2"/>
        <w:numPr>
          <w:ilvl w:val="0"/>
          <w:numId w:val="0"/>
        </w:numPr>
        <w:ind w:left="567"/>
      </w:pPr>
      <w:r w:rsidRPr="007B2C05">
        <w:t>Размеры: 1 байт (b), 2 байта (w), 4 байта (d) или 8 байт (q). Тип указывается с помощью суффикса в названии команды</w:t>
      </w:r>
      <w:r>
        <w:t>.</w:t>
      </w:r>
    </w:p>
    <w:p w14:paraId="3327DEF1" w14:textId="77777777" w:rsidR="007B2C05" w:rsidRDefault="007B2C05" w:rsidP="007B2C05">
      <w:pPr>
        <w:pStyle w:val="2"/>
        <w:numPr>
          <w:ilvl w:val="0"/>
          <w:numId w:val="0"/>
        </w:numPr>
        <w:ind w:left="567"/>
      </w:pPr>
    </w:p>
    <w:p w14:paraId="68D42B34" w14:textId="77777777" w:rsidR="00F73234" w:rsidRDefault="00F73234" w:rsidP="00F73234">
      <w:pPr>
        <w:pStyle w:val="2"/>
      </w:pPr>
      <w:r>
        <w:t>Какие регистры предназначены для задания источника и приемника в операциях с цепочками данных?</w:t>
      </w:r>
    </w:p>
    <w:p w14:paraId="415F012D" w14:textId="3ED588D7" w:rsidR="00123ADD" w:rsidRDefault="00123ADD" w:rsidP="00123ADD">
      <w:pPr>
        <w:pStyle w:val="2"/>
        <w:numPr>
          <w:ilvl w:val="0"/>
          <w:numId w:val="0"/>
        </w:numPr>
        <w:ind w:left="567"/>
      </w:pPr>
      <w:r w:rsidRPr="00123ADD">
        <w:t>Регистр SI/ESI/RSI всегда указывает на источник, а регистр DI/EDI/RDI</w:t>
      </w:r>
      <w:r>
        <w:t xml:space="preserve"> -</w:t>
      </w:r>
      <w:r w:rsidRPr="00123ADD">
        <w:t xml:space="preserve"> на приемник данных.</w:t>
      </w:r>
    </w:p>
    <w:p w14:paraId="1ED4694F" w14:textId="77777777" w:rsidR="00FD68C0" w:rsidRDefault="00FD68C0" w:rsidP="001C7407">
      <w:pPr>
        <w:pStyle w:val="1"/>
        <w:numPr>
          <w:ilvl w:val="0"/>
          <w:numId w:val="14"/>
        </w:numPr>
      </w:pPr>
      <w:r>
        <w:t>Вывод</w:t>
      </w:r>
    </w:p>
    <w:p w14:paraId="55D8CD5F" w14:textId="2720B20A" w:rsidR="00FD68C0" w:rsidRPr="00F971CF" w:rsidRDefault="00FD68C0" w:rsidP="00FD68C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>
        <w:rPr>
          <w:b w:val="0"/>
          <w:bCs w:val="0"/>
        </w:rPr>
        <w:t xml:space="preserve">алгоритмы с использованием </w:t>
      </w:r>
      <w:r w:rsidRPr="00FD68C0">
        <w:rPr>
          <w:b w:val="0"/>
          <w:bCs w:val="0"/>
        </w:rPr>
        <w:t>цепочечных команд</w:t>
      </w:r>
      <w:r>
        <w:rPr>
          <w:b w:val="0"/>
          <w:bCs w:val="0"/>
        </w:rPr>
        <w:t xml:space="preserve"> на языке ассемблера.</w:t>
      </w:r>
    </w:p>
    <w:p w14:paraId="51A45AB1" w14:textId="773A2B02" w:rsidR="005E27A1" w:rsidRDefault="005E27A1">
      <w:pPr>
        <w:spacing w:after="160" w:line="259" w:lineRule="auto"/>
        <w:ind w:firstLine="0"/>
        <w:jc w:val="left"/>
      </w:pPr>
      <w:r>
        <w:br w:type="page"/>
      </w:r>
    </w:p>
    <w:p w14:paraId="4FC02223" w14:textId="69BB0D86" w:rsidR="005E27A1" w:rsidRDefault="005E27A1" w:rsidP="005E27A1">
      <w:pPr>
        <w:pStyle w:val="10"/>
      </w:pPr>
      <w:r w:rsidRPr="00C413C9">
        <w:lastRenderedPageBreak/>
        <w:t>Лабораторная</w:t>
      </w:r>
      <w:r>
        <w:t xml:space="preserve"> работа №7</w:t>
      </w:r>
      <w:r>
        <w:br/>
      </w:r>
      <w:r w:rsidRPr="005E27A1">
        <w:rPr>
          <w:bCs/>
        </w:rPr>
        <w:t>Изучение процесса разработки подпрограмм на языке ассемблера</w:t>
      </w:r>
    </w:p>
    <w:p w14:paraId="18EA7AC8" w14:textId="77777777" w:rsidR="005E27A1" w:rsidRDefault="005E27A1" w:rsidP="001C7407">
      <w:pPr>
        <w:pStyle w:val="1"/>
        <w:numPr>
          <w:ilvl w:val="0"/>
          <w:numId w:val="13"/>
        </w:numPr>
      </w:pPr>
      <w:r>
        <w:t>Цель работы</w:t>
      </w:r>
    </w:p>
    <w:p w14:paraId="6A6C9102" w14:textId="77777777" w:rsidR="00E80759" w:rsidRPr="00E80759" w:rsidRDefault="00E80759" w:rsidP="001C7407">
      <w:pPr>
        <w:pStyle w:val="2"/>
        <w:numPr>
          <w:ilvl w:val="1"/>
          <w:numId w:val="11"/>
        </w:numPr>
        <w:rPr>
          <w:b/>
        </w:rPr>
      </w:pPr>
      <w:r>
        <w:t xml:space="preserve">Изучить процесс разработки подпрограмм с использованием ассемблера </w:t>
      </w:r>
      <w:r w:rsidRPr="00E80759">
        <w:rPr>
          <w:lang w:val="en-US"/>
        </w:rPr>
        <w:t>NASM</w:t>
      </w:r>
      <w:r>
        <w:t>.</w:t>
      </w:r>
    </w:p>
    <w:p w14:paraId="6203DE5A" w14:textId="59923C18" w:rsidR="00E80759" w:rsidRPr="00E80759" w:rsidRDefault="00E80759" w:rsidP="001C7407">
      <w:pPr>
        <w:pStyle w:val="2"/>
        <w:numPr>
          <w:ilvl w:val="1"/>
          <w:numId w:val="11"/>
        </w:numPr>
        <w:rPr>
          <w:b/>
          <w:bCs/>
        </w:rPr>
      </w:pPr>
      <w:r>
        <w:t>Изучить процесс разработки программ на ассемблере, состоящих из нескольких отдельных модулей.</w:t>
      </w:r>
    </w:p>
    <w:p w14:paraId="74D36519" w14:textId="77777777" w:rsidR="005E27A1" w:rsidRDefault="005E27A1" w:rsidP="005E27A1">
      <w:pPr>
        <w:pStyle w:val="1"/>
      </w:pPr>
      <w:r>
        <w:t>Контрольные вопросы</w:t>
      </w:r>
    </w:p>
    <w:p w14:paraId="33942C3B" w14:textId="2AB94FB6" w:rsidR="00E80759" w:rsidRDefault="00E80759" w:rsidP="00E80759">
      <w:pPr>
        <w:pStyle w:val="2"/>
      </w:pPr>
      <w:r>
        <w:t>Как в программе на языке ассемблера объявить целое число, строку, массив?</w:t>
      </w:r>
    </w:p>
    <w:p w14:paraId="2EA89AED" w14:textId="7C4EDDEC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Целое число: var1 </w:t>
      </w:r>
      <w:proofErr w:type="spellStart"/>
      <w:r>
        <w:t>dd</w:t>
      </w:r>
      <w:proofErr w:type="spellEnd"/>
      <w:r>
        <w:t xml:space="preserve"> 10 или var2 </w:t>
      </w:r>
      <w:proofErr w:type="spellStart"/>
      <w:r>
        <w:t>db</w:t>
      </w:r>
      <w:proofErr w:type="spellEnd"/>
      <w:r>
        <w:t xml:space="preserve"> 5.</w:t>
      </w:r>
    </w:p>
    <w:p w14:paraId="154C399C" w14:textId="4C02EA33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Строка: str1 </w:t>
      </w:r>
      <w:proofErr w:type="spellStart"/>
      <w:r>
        <w:t>db</w:t>
      </w:r>
      <w:proofErr w:type="spellEnd"/>
      <w:r>
        <w:t xml:space="preserve"> "</w:t>
      </w:r>
      <w:proofErr w:type="spellStart"/>
      <w:r>
        <w:t>Hello</w:t>
      </w:r>
      <w:proofErr w:type="spellEnd"/>
      <w:r>
        <w:t>", 0.</w:t>
      </w:r>
    </w:p>
    <w:p w14:paraId="39984E05" w14:textId="284AE266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Массив: arr1 </w:t>
      </w:r>
      <w:proofErr w:type="spellStart"/>
      <w:r>
        <w:t>dd</w:t>
      </w:r>
      <w:proofErr w:type="spellEnd"/>
      <w:r>
        <w:t xml:space="preserve"> 1, 2, 3, 4 или с повторением arr2 </w:t>
      </w:r>
      <w:proofErr w:type="spellStart"/>
      <w:r>
        <w:t>times</w:t>
      </w:r>
      <w:proofErr w:type="spellEnd"/>
      <w:r>
        <w:t xml:space="preserve"> 10 </w:t>
      </w:r>
      <w:proofErr w:type="spellStart"/>
      <w:r>
        <w:t>dd</w:t>
      </w:r>
      <w:proofErr w:type="spellEnd"/>
      <w:r>
        <w:t xml:space="preserve"> 0.</w:t>
      </w:r>
    </w:p>
    <w:p w14:paraId="50AA09AF" w14:textId="77777777" w:rsidR="00E80759" w:rsidRDefault="00E80759" w:rsidP="00E80759">
      <w:pPr>
        <w:pStyle w:val="2"/>
        <w:numPr>
          <w:ilvl w:val="0"/>
          <w:numId w:val="0"/>
        </w:numPr>
        <w:ind w:left="567"/>
      </w:pPr>
    </w:p>
    <w:p w14:paraId="5671A82D" w14:textId="444B04B9" w:rsidR="00E80759" w:rsidRDefault="00E80759" w:rsidP="00E80759">
      <w:pPr>
        <w:pStyle w:val="2"/>
      </w:pPr>
      <w:r>
        <w:t>Каков синтаксис вызова процедур в программах на языке ассемблера?</w:t>
      </w:r>
    </w:p>
    <w:p w14:paraId="7CABBB31" w14:textId="79B0C184" w:rsidR="00124588" w:rsidRDefault="00124588" w:rsidP="00124588">
      <w:pPr>
        <w:pStyle w:val="2"/>
        <w:numPr>
          <w:ilvl w:val="0"/>
          <w:numId w:val="0"/>
        </w:numPr>
        <w:ind w:left="567"/>
      </w:pPr>
      <w:r w:rsidRPr="00124588">
        <w:t xml:space="preserve">Команда CALL с указанием имени метки или адреса процедуры: </w:t>
      </w:r>
      <w:proofErr w:type="spellStart"/>
      <w:r w:rsidRPr="00124588">
        <w:t>call</w:t>
      </w:r>
      <w:proofErr w:type="spellEnd"/>
      <w:r w:rsidRPr="00124588">
        <w:t xml:space="preserve"> </w:t>
      </w:r>
      <w:proofErr w:type="spellStart"/>
      <w:r w:rsidR="00E76B62">
        <w:t>ИмяПрцедуры</w:t>
      </w:r>
      <w:proofErr w:type="spellEnd"/>
      <w:r w:rsidRPr="00124588">
        <w:t>.</w:t>
      </w:r>
    </w:p>
    <w:p w14:paraId="247D4488" w14:textId="77777777" w:rsidR="00124588" w:rsidRDefault="00124588" w:rsidP="00124588">
      <w:pPr>
        <w:pStyle w:val="2"/>
        <w:numPr>
          <w:ilvl w:val="0"/>
          <w:numId w:val="0"/>
        </w:numPr>
        <w:ind w:left="567"/>
      </w:pPr>
    </w:p>
    <w:p w14:paraId="614DB0E5" w14:textId="77777777" w:rsidR="00E80759" w:rsidRDefault="00E80759" w:rsidP="00E80759">
      <w:pPr>
        <w:pStyle w:val="2"/>
      </w:pPr>
      <w:r>
        <w:t>Какие способы передачи параметров между процедурами используются в программах на языке ассемблера?</w:t>
      </w:r>
    </w:p>
    <w:p w14:paraId="5DEFD5B1" w14:textId="25CCBEE5" w:rsidR="00E76B62" w:rsidRDefault="00E76B62" w:rsidP="00C606FE">
      <w:pPr>
        <w:pStyle w:val="2"/>
        <w:numPr>
          <w:ilvl w:val="0"/>
          <w:numId w:val="0"/>
        </w:numPr>
        <w:ind w:left="567"/>
      </w:pPr>
      <w:r>
        <w:t>Через регистры</w:t>
      </w:r>
      <w:r w:rsidR="00C606FE">
        <w:t>, ч</w:t>
      </w:r>
      <w:r>
        <w:t>ерез стек</w:t>
      </w:r>
      <w:r w:rsidR="00C606FE">
        <w:t>, ч</w:t>
      </w:r>
      <w:r>
        <w:t>ерез глобальные переменные</w:t>
      </w:r>
      <w:r w:rsidR="00C606FE">
        <w:t>.</w:t>
      </w:r>
    </w:p>
    <w:p w14:paraId="0FA4D76E" w14:textId="77777777" w:rsidR="00E76B62" w:rsidRDefault="00E76B62" w:rsidP="00E76B62">
      <w:pPr>
        <w:pStyle w:val="2"/>
        <w:numPr>
          <w:ilvl w:val="0"/>
          <w:numId w:val="0"/>
        </w:numPr>
        <w:ind w:left="567"/>
      </w:pPr>
    </w:p>
    <w:p w14:paraId="7C882644" w14:textId="77777777" w:rsidR="00E80759" w:rsidRDefault="00E80759" w:rsidP="00E80759">
      <w:pPr>
        <w:pStyle w:val="2"/>
      </w:pPr>
      <w:r>
        <w:t>Как скомпилировать программу, состоящую из нескольких модулей?</w:t>
      </w:r>
    </w:p>
    <w:p w14:paraId="644D0423" w14:textId="06D4A6B1" w:rsidR="009551ED" w:rsidRDefault="009551ED" w:rsidP="009551ED">
      <w:pPr>
        <w:pStyle w:val="2"/>
        <w:numPr>
          <w:ilvl w:val="0"/>
          <w:numId w:val="0"/>
        </w:numPr>
        <w:ind w:left="567"/>
      </w:pPr>
      <w:r>
        <w:t>Ассемблирование: каждый файл .</w:t>
      </w:r>
      <w:proofErr w:type="spellStart"/>
      <w:r>
        <w:t>asm</w:t>
      </w:r>
      <w:proofErr w:type="spellEnd"/>
      <w:r>
        <w:t xml:space="preserve"> компилируется в объектный файл .</w:t>
      </w:r>
      <w:proofErr w:type="spellStart"/>
      <w:r>
        <w:t>obj</w:t>
      </w:r>
      <w:proofErr w:type="spellEnd"/>
      <w:r>
        <w:t>.</w:t>
      </w:r>
    </w:p>
    <w:p w14:paraId="50E5AC94" w14:textId="03346095" w:rsidR="009551ED" w:rsidRDefault="009551ED" w:rsidP="009551ED">
      <w:pPr>
        <w:pStyle w:val="2"/>
        <w:numPr>
          <w:ilvl w:val="0"/>
          <w:numId w:val="0"/>
        </w:numPr>
        <w:ind w:left="567"/>
      </w:pPr>
      <w:r>
        <w:t>Компоновка: линковщик собирает все .</w:t>
      </w:r>
      <w:proofErr w:type="spellStart"/>
      <w:r>
        <w:t>obj</w:t>
      </w:r>
      <w:proofErr w:type="spellEnd"/>
      <w:r>
        <w:t xml:space="preserve"> файлы в один исполняемый .</w:t>
      </w:r>
      <w:proofErr w:type="spellStart"/>
      <w:r>
        <w:t>exe</w:t>
      </w:r>
      <w:proofErr w:type="spellEnd"/>
      <w:r>
        <w:t>, разрешая внешние ссылки.</w:t>
      </w:r>
    </w:p>
    <w:p w14:paraId="7A3E8BFE" w14:textId="77777777" w:rsidR="005E27A1" w:rsidRDefault="005E27A1" w:rsidP="005E27A1">
      <w:pPr>
        <w:pStyle w:val="1"/>
      </w:pPr>
      <w:r>
        <w:t>Вывод</w:t>
      </w:r>
    </w:p>
    <w:p w14:paraId="4C8D8656" w14:textId="328EC8C7" w:rsidR="005E27A1" w:rsidRPr="00F971CF" w:rsidRDefault="005E27A1" w:rsidP="005E27A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E80759">
        <w:rPr>
          <w:b w:val="0"/>
          <w:bCs w:val="0"/>
        </w:rPr>
        <w:t xml:space="preserve">программы </w:t>
      </w:r>
      <w:r>
        <w:rPr>
          <w:b w:val="0"/>
          <w:bCs w:val="0"/>
        </w:rPr>
        <w:t>на языке ассемблера</w:t>
      </w:r>
      <w:r w:rsidR="00E80759">
        <w:rPr>
          <w:b w:val="0"/>
          <w:bCs w:val="0"/>
        </w:rPr>
        <w:t>, содержащие подпрограммы</w:t>
      </w:r>
      <w:r>
        <w:rPr>
          <w:b w:val="0"/>
          <w:bCs w:val="0"/>
        </w:rPr>
        <w:t>.</w:t>
      </w:r>
    </w:p>
    <w:p w14:paraId="0D90DEF8" w14:textId="7FE600B2" w:rsidR="005F62D9" w:rsidRDefault="005F62D9">
      <w:pPr>
        <w:spacing w:after="160" w:line="259" w:lineRule="auto"/>
        <w:ind w:firstLine="0"/>
        <w:jc w:val="left"/>
      </w:pPr>
      <w:r>
        <w:br w:type="page"/>
      </w:r>
    </w:p>
    <w:p w14:paraId="14933F89" w14:textId="055384FB" w:rsidR="005F62D9" w:rsidRDefault="005F62D9" w:rsidP="005F62D9">
      <w:pPr>
        <w:pStyle w:val="10"/>
      </w:pPr>
      <w:r w:rsidRPr="00C413C9">
        <w:lastRenderedPageBreak/>
        <w:t>Лабораторная</w:t>
      </w:r>
      <w:r>
        <w:t xml:space="preserve"> работа №8</w:t>
      </w:r>
      <w:r>
        <w:br/>
      </w:r>
      <w:r w:rsidR="00EE0B7E" w:rsidRPr="00EE0B7E">
        <w:rPr>
          <w:bCs/>
        </w:rPr>
        <w:t>Дизассемблирование приложений</w:t>
      </w:r>
    </w:p>
    <w:p w14:paraId="6FF925F6" w14:textId="77777777" w:rsidR="005F62D9" w:rsidRDefault="005F62D9" w:rsidP="001C7407">
      <w:pPr>
        <w:pStyle w:val="1"/>
        <w:numPr>
          <w:ilvl w:val="0"/>
          <w:numId w:val="22"/>
        </w:numPr>
      </w:pPr>
      <w:r>
        <w:t>Цель работы</w:t>
      </w:r>
    </w:p>
    <w:p w14:paraId="27065AC6" w14:textId="77777777" w:rsidR="00143390" w:rsidRPr="00143390" w:rsidRDefault="00143390" w:rsidP="001C7407">
      <w:pPr>
        <w:pStyle w:val="2"/>
        <w:numPr>
          <w:ilvl w:val="1"/>
          <w:numId w:val="12"/>
        </w:numPr>
        <w:rPr>
          <w:b/>
        </w:rPr>
      </w:pPr>
      <w:r>
        <w:t>Научиться применять дизассемблеры для изучения и модификации ПО.</w:t>
      </w:r>
    </w:p>
    <w:p w14:paraId="5B502F96" w14:textId="77777777" w:rsidR="005F62D9" w:rsidRDefault="005F62D9" w:rsidP="005F62D9">
      <w:pPr>
        <w:pStyle w:val="1"/>
      </w:pPr>
      <w:r>
        <w:t>Контрольные вопросы</w:t>
      </w:r>
    </w:p>
    <w:p w14:paraId="42344EF9" w14:textId="426241A9" w:rsidR="00143390" w:rsidRDefault="00143390" w:rsidP="00143390">
      <w:pPr>
        <w:pStyle w:val="2"/>
      </w:pPr>
      <w:r>
        <w:t>Что такое «дизассемблирование»?</w:t>
      </w:r>
    </w:p>
    <w:p w14:paraId="48D007F9" w14:textId="3A77DA81" w:rsidR="00A94747" w:rsidRDefault="00A94747" w:rsidP="00A94747">
      <w:pPr>
        <w:pStyle w:val="2"/>
        <w:numPr>
          <w:ilvl w:val="0"/>
          <w:numId w:val="0"/>
        </w:numPr>
        <w:ind w:left="567"/>
      </w:pPr>
      <w:r w:rsidRPr="00A94747">
        <w:t>Процесс обратного преобразования</w:t>
      </w:r>
      <w:r>
        <w:t xml:space="preserve"> </w:t>
      </w:r>
      <w:r w:rsidRPr="00A94747">
        <w:t>двоичного в текстовый вид на языке</w:t>
      </w:r>
      <w:r>
        <w:t xml:space="preserve"> </w:t>
      </w:r>
      <w:r w:rsidRPr="00A94747">
        <w:t>ассемблера, понятный человеку.</w:t>
      </w:r>
    </w:p>
    <w:p w14:paraId="66368B7D" w14:textId="77777777" w:rsidR="00A94747" w:rsidRDefault="00A94747" w:rsidP="00A94747">
      <w:pPr>
        <w:pStyle w:val="2"/>
        <w:numPr>
          <w:ilvl w:val="0"/>
          <w:numId w:val="0"/>
        </w:numPr>
        <w:ind w:left="567"/>
      </w:pPr>
    </w:p>
    <w:p w14:paraId="6BC67834" w14:textId="4B5D0A96" w:rsidR="00143390" w:rsidRDefault="00143390" w:rsidP="00143390">
      <w:pPr>
        <w:pStyle w:val="2"/>
      </w:pPr>
      <w:r>
        <w:t>Для чего выполняется дизассемблирование программного кода?</w:t>
      </w:r>
    </w:p>
    <w:p w14:paraId="0AE3C961" w14:textId="704B293F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Для анализа работы программ без исходного кода, поиска уязвимостей</w:t>
      </w:r>
      <w:r>
        <w:t xml:space="preserve">, </w:t>
      </w:r>
      <w:r w:rsidRPr="008C6DF3">
        <w:t>отладки или изучения вредоносного ПО.</w:t>
      </w:r>
    </w:p>
    <w:p w14:paraId="2CDFAA6A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37FE4340" w14:textId="0E7A4E3A" w:rsidR="00143390" w:rsidRDefault="00143390" w:rsidP="00143390">
      <w:pPr>
        <w:pStyle w:val="2"/>
      </w:pPr>
      <w:r>
        <w:t>Что такое «дизассемблер»?</w:t>
      </w:r>
    </w:p>
    <w:p w14:paraId="78BE7127" w14:textId="4C1472FE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Специальная программа-инструмент, которая считывает исполняемый файл и переводит его инструкции в мнемоники ассемблера.</w:t>
      </w:r>
    </w:p>
    <w:p w14:paraId="6FD82335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3066B881" w14:textId="478C5191" w:rsidR="00143390" w:rsidRDefault="00143390" w:rsidP="00143390">
      <w:pPr>
        <w:pStyle w:val="2"/>
      </w:pPr>
      <w:r>
        <w:t>Какие существуют программы-дизассемблеры?</w:t>
      </w:r>
    </w:p>
    <w:p w14:paraId="4A64F05C" w14:textId="74F15379" w:rsidR="008C6DF3" w:rsidRP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 xml:space="preserve">Популярные инструменты: IDA </w:t>
      </w:r>
      <w:proofErr w:type="spellStart"/>
      <w:r w:rsidRPr="008C6DF3">
        <w:t>Pro</w:t>
      </w:r>
      <w:proofErr w:type="spellEnd"/>
      <w:r w:rsidRPr="008C6DF3">
        <w:t xml:space="preserve">, </w:t>
      </w:r>
      <w:proofErr w:type="spellStart"/>
      <w:r w:rsidRPr="008C6DF3">
        <w:t>Ghidra</w:t>
      </w:r>
      <w:proofErr w:type="spellEnd"/>
      <w:r w:rsidRPr="008C6DF3">
        <w:t xml:space="preserve">, x64dbg, </w:t>
      </w:r>
      <w:proofErr w:type="spellStart"/>
      <w:r w:rsidRPr="008C6DF3">
        <w:t>OllyDbg</w:t>
      </w:r>
      <w:proofErr w:type="spellEnd"/>
      <w:r w:rsidRPr="008C6DF3">
        <w:t>, Radare2.</w:t>
      </w:r>
    </w:p>
    <w:p w14:paraId="6882EAB2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6FC106ED" w14:textId="77777777" w:rsidR="00143390" w:rsidRDefault="00143390" w:rsidP="00143390">
      <w:pPr>
        <w:pStyle w:val="2"/>
      </w:pPr>
      <w:r>
        <w:t xml:space="preserve">Как открыть окно дизассемблированного программного кода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? </w:t>
      </w:r>
    </w:p>
    <w:p w14:paraId="7C74A41E" w14:textId="4D2863F2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Во время отладки перейти в меню:</w:t>
      </w:r>
      <w:r>
        <w:t xml:space="preserve"> </w:t>
      </w:r>
      <w:r w:rsidRPr="008C6DF3">
        <w:t>Отладка -&gt; Окна -&gt; Дизассемблирование</w:t>
      </w:r>
      <w:r>
        <w:t>.</w:t>
      </w:r>
    </w:p>
    <w:p w14:paraId="371F4DBE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5B3398AC" w14:textId="77777777" w:rsidR="00143390" w:rsidRDefault="00143390" w:rsidP="00143390">
      <w:pPr>
        <w:pStyle w:val="2"/>
      </w:pPr>
      <w:r>
        <w:t xml:space="preserve">Для чего выполняется </w:t>
      </w:r>
      <w:proofErr w:type="spellStart"/>
      <w:r>
        <w:t>обфускация</w:t>
      </w:r>
      <w:proofErr w:type="spellEnd"/>
      <w:r>
        <w:t xml:space="preserve"> кода?</w:t>
      </w:r>
    </w:p>
    <w:p w14:paraId="072140EC" w14:textId="485DD33A" w:rsidR="00DB3A67" w:rsidRDefault="00DB3A67" w:rsidP="00DB3A67">
      <w:pPr>
        <w:pStyle w:val="2"/>
        <w:numPr>
          <w:ilvl w:val="0"/>
          <w:numId w:val="0"/>
        </w:numPr>
        <w:ind w:left="567"/>
      </w:pPr>
      <w:r w:rsidRPr="00DB3A67">
        <w:t>Для</w:t>
      </w:r>
      <w:r>
        <w:t xml:space="preserve"> </w:t>
      </w:r>
      <w:r w:rsidRPr="00DB3A67">
        <w:t>запутывания</w:t>
      </w:r>
      <w:r>
        <w:t xml:space="preserve"> </w:t>
      </w:r>
      <w:r w:rsidRPr="00DB3A67">
        <w:t>кода: это делает его максимально сложным для анализа и дизассемблирования, защищая интеллектуальную собственность от копирования.</w:t>
      </w:r>
    </w:p>
    <w:p w14:paraId="18ED2BC1" w14:textId="77777777" w:rsidR="005F62D9" w:rsidRDefault="005F62D9" w:rsidP="005F62D9">
      <w:pPr>
        <w:pStyle w:val="1"/>
      </w:pPr>
      <w:r>
        <w:t>Вывод</w:t>
      </w:r>
    </w:p>
    <w:p w14:paraId="5DB45870" w14:textId="34B85C8E" w:rsidR="005F62D9" w:rsidRPr="00F971CF" w:rsidRDefault="005F62D9" w:rsidP="005F62D9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F55C05">
        <w:rPr>
          <w:b w:val="0"/>
        </w:rPr>
        <w:t xml:space="preserve">дизассемблированы программы. </w:t>
      </w:r>
    </w:p>
    <w:p w14:paraId="35B5A54D" w14:textId="2A220111" w:rsidR="00D34AC8" w:rsidRDefault="00D34AC8">
      <w:pPr>
        <w:spacing w:after="160" w:line="259" w:lineRule="auto"/>
        <w:ind w:firstLine="0"/>
        <w:jc w:val="left"/>
      </w:pPr>
      <w:r>
        <w:br w:type="page"/>
      </w:r>
    </w:p>
    <w:p w14:paraId="721840D1" w14:textId="3CF9C480" w:rsidR="00D34AC8" w:rsidRDefault="00D34AC8" w:rsidP="00D34AC8">
      <w:pPr>
        <w:pStyle w:val="10"/>
      </w:pPr>
      <w:r w:rsidRPr="00C413C9">
        <w:lastRenderedPageBreak/>
        <w:t>Лабораторная</w:t>
      </w:r>
      <w:r>
        <w:t xml:space="preserve"> работа №9</w:t>
      </w:r>
      <w:r>
        <w:br/>
      </w:r>
      <w:r w:rsidR="001D6AA8" w:rsidRPr="001D6AA8">
        <w:rPr>
          <w:bCs/>
        </w:rPr>
        <w:t>Создание проекта в эмуляторе</w:t>
      </w:r>
      <w:r w:rsidRPr="00EE0B7E">
        <w:rPr>
          <w:bCs/>
        </w:rPr>
        <w:t xml:space="preserve"> </w:t>
      </w:r>
      <w:proofErr w:type="spellStart"/>
      <w:r w:rsidR="001D6AA8" w:rsidRPr="001D6AA8">
        <w:rPr>
          <w:bCs/>
        </w:rPr>
        <w:t>Arduino</w:t>
      </w:r>
      <w:proofErr w:type="spellEnd"/>
    </w:p>
    <w:p w14:paraId="277B737C" w14:textId="77777777" w:rsidR="00D34AC8" w:rsidRDefault="00D34AC8" w:rsidP="001C7407">
      <w:pPr>
        <w:pStyle w:val="1"/>
        <w:numPr>
          <w:ilvl w:val="0"/>
          <w:numId w:val="24"/>
        </w:numPr>
      </w:pPr>
      <w:r>
        <w:t>Цель работы</w:t>
      </w:r>
    </w:p>
    <w:p w14:paraId="50744C24" w14:textId="77777777" w:rsidR="00567389" w:rsidRPr="00567389" w:rsidRDefault="00567389" w:rsidP="001C7407">
      <w:pPr>
        <w:pStyle w:val="2"/>
        <w:numPr>
          <w:ilvl w:val="1"/>
          <w:numId w:val="21"/>
        </w:numPr>
        <w:rPr>
          <w:b/>
        </w:rPr>
      </w:pPr>
      <w:r>
        <w:t xml:space="preserve">Научиться создавать имитационные модели проектов, работающих под управлением микроконтроллеров для </w:t>
      </w:r>
      <w:proofErr w:type="spellStart"/>
      <w:r>
        <w:t>Arduino</w:t>
      </w:r>
      <w:proofErr w:type="spellEnd"/>
      <w:r>
        <w:t xml:space="preserve">; </w:t>
      </w:r>
    </w:p>
    <w:p w14:paraId="1899DD51" w14:textId="77777777" w:rsidR="00567389" w:rsidRPr="00567389" w:rsidRDefault="00567389" w:rsidP="001C7407">
      <w:pPr>
        <w:pStyle w:val="2"/>
        <w:numPr>
          <w:ilvl w:val="1"/>
          <w:numId w:val="21"/>
        </w:numPr>
        <w:rPr>
          <w:b/>
        </w:rPr>
      </w:pPr>
      <w:r>
        <w:t xml:space="preserve">Получить навыки работы с платой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макетной платой </w:t>
      </w:r>
    </w:p>
    <w:p w14:paraId="0DE2383F" w14:textId="77777777" w:rsidR="00D34AC8" w:rsidRDefault="00D34AC8" w:rsidP="00D34AC8">
      <w:pPr>
        <w:pStyle w:val="1"/>
      </w:pPr>
      <w:r>
        <w:t>Контрольные вопросы</w:t>
      </w:r>
    </w:p>
    <w:p w14:paraId="28758BBA" w14:textId="4577AEE5" w:rsidR="00567389" w:rsidRDefault="00567389" w:rsidP="00567389">
      <w:pPr>
        <w:pStyle w:val="2"/>
      </w:pPr>
      <w:r>
        <w:t>Что такое и для чего используется «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»?</w:t>
      </w:r>
    </w:p>
    <w:p w14:paraId="3276734C" w14:textId="5074ED4F" w:rsidR="00F57B80" w:rsidRDefault="00F57B80" w:rsidP="00F57B80">
      <w:pPr>
        <w:pStyle w:val="2"/>
        <w:numPr>
          <w:ilvl w:val="0"/>
          <w:numId w:val="0"/>
        </w:numPr>
        <w:ind w:left="567"/>
      </w:pPr>
      <w:r w:rsidRPr="00F57B80">
        <w:t>Популярная микроконтроллерная плата</w:t>
      </w:r>
      <w:r>
        <w:t xml:space="preserve"> </w:t>
      </w:r>
      <w:r w:rsidRPr="00F57B80">
        <w:t>на базе чипа ATmega328P. Используется для создания прототипов электронных устройств</w:t>
      </w:r>
      <w:r>
        <w:t xml:space="preserve"> </w:t>
      </w:r>
      <w:r w:rsidRPr="00F57B80">
        <w:t>благодаря простоте программирования.</w:t>
      </w:r>
    </w:p>
    <w:p w14:paraId="692F74FA" w14:textId="77777777" w:rsidR="00F57B80" w:rsidRDefault="00F57B80" w:rsidP="00F57B80">
      <w:pPr>
        <w:pStyle w:val="2"/>
        <w:numPr>
          <w:ilvl w:val="0"/>
          <w:numId w:val="0"/>
        </w:numPr>
        <w:ind w:left="567"/>
      </w:pPr>
    </w:p>
    <w:p w14:paraId="407E327E" w14:textId="68927FBE" w:rsidR="00567389" w:rsidRDefault="00567389" w:rsidP="00567389">
      <w:pPr>
        <w:pStyle w:val="2"/>
      </w:pPr>
      <w:r>
        <w:t>Что такое «макетная плата» и для чего она используется?</w:t>
      </w:r>
    </w:p>
    <w:p w14:paraId="222AAE2C" w14:textId="3585B338" w:rsidR="00EF3214" w:rsidRDefault="00EF3214" w:rsidP="00EF3214">
      <w:pPr>
        <w:pStyle w:val="2"/>
        <w:numPr>
          <w:ilvl w:val="0"/>
          <w:numId w:val="0"/>
        </w:numPr>
        <w:ind w:left="567"/>
      </w:pPr>
      <w:r w:rsidRPr="00EF3214">
        <w:t>Инструмент для монтажа</w:t>
      </w:r>
      <w:r>
        <w:t xml:space="preserve"> </w:t>
      </w:r>
      <w:r w:rsidRPr="00EF3214">
        <w:t>схем. Позволяет быстро соединять компоненты с помощью перемычек без использования паяльника.</w:t>
      </w:r>
    </w:p>
    <w:p w14:paraId="76C27775" w14:textId="77777777" w:rsidR="00EF3214" w:rsidRDefault="00EF3214" w:rsidP="00EF3214">
      <w:pPr>
        <w:pStyle w:val="2"/>
        <w:numPr>
          <w:ilvl w:val="0"/>
          <w:numId w:val="0"/>
        </w:numPr>
        <w:ind w:left="567"/>
      </w:pPr>
    </w:p>
    <w:p w14:paraId="4463D008" w14:textId="77777777" w:rsidR="00567389" w:rsidRDefault="00567389" w:rsidP="00567389">
      <w:pPr>
        <w:pStyle w:val="2"/>
      </w:pPr>
      <w:r>
        <w:t xml:space="preserve">Для чего предназначен каждый из типов рельс на макетной плате? </w:t>
      </w:r>
    </w:p>
    <w:p w14:paraId="7B92A08E" w14:textId="117A6A42" w:rsidR="009F2AB6" w:rsidRDefault="009F2AB6" w:rsidP="009F2AB6">
      <w:pPr>
        <w:pStyle w:val="2"/>
        <w:numPr>
          <w:ilvl w:val="0"/>
          <w:numId w:val="0"/>
        </w:numPr>
        <w:ind w:left="567"/>
      </w:pPr>
      <w:r>
        <w:t>Шины питания: для подвода плюса и минуса ко всем частям схемы.</w:t>
      </w:r>
    </w:p>
    <w:p w14:paraId="72290D75" w14:textId="2BF81B93" w:rsidR="009F2AB6" w:rsidRDefault="009F2AB6" w:rsidP="009F2AB6">
      <w:pPr>
        <w:pStyle w:val="2"/>
        <w:numPr>
          <w:ilvl w:val="0"/>
          <w:numId w:val="0"/>
        </w:numPr>
        <w:ind w:left="567"/>
      </w:pPr>
      <w:r>
        <w:t>Контактные группы</w:t>
      </w:r>
      <w:r w:rsidR="00850656">
        <w:t xml:space="preserve">: </w:t>
      </w:r>
      <w:r>
        <w:t>для установки и соединения компонентов между собой.</w:t>
      </w:r>
    </w:p>
    <w:p w14:paraId="1FB9C04C" w14:textId="77777777" w:rsidR="009F2AB6" w:rsidRDefault="009F2AB6" w:rsidP="009F2AB6">
      <w:pPr>
        <w:pStyle w:val="2"/>
        <w:numPr>
          <w:ilvl w:val="0"/>
          <w:numId w:val="0"/>
        </w:numPr>
        <w:ind w:left="567"/>
      </w:pPr>
    </w:p>
    <w:p w14:paraId="4430AEF4" w14:textId="5E273798" w:rsidR="00567389" w:rsidRDefault="00567389" w:rsidP="00567389">
      <w:pPr>
        <w:pStyle w:val="2"/>
      </w:pPr>
      <w:r>
        <w:t>Как соединить элементы на макетной плате последовательно?</w:t>
      </w:r>
    </w:p>
    <w:p w14:paraId="2D9E96D8" w14:textId="56A47C9D" w:rsidR="002272FB" w:rsidRDefault="002272FB" w:rsidP="002272FB">
      <w:pPr>
        <w:pStyle w:val="2"/>
        <w:numPr>
          <w:ilvl w:val="0"/>
          <w:numId w:val="0"/>
        </w:numPr>
        <w:ind w:left="567"/>
      </w:pPr>
      <w:r w:rsidRPr="002272FB">
        <w:t>Установить их так, чтобы вывод первого элемента находился в той же узкой контактной строке, что и вывод второго элемента, образуя единую цепочку.</w:t>
      </w:r>
    </w:p>
    <w:p w14:paraId="7C71BBE9" w14:textId="77777777" w:rsidR="002272FB" w:rsidRDefault="002272FB" w:rsidP="002272FB">
      <w:pPr>
        <w:pStyle w:val="2"/>
        <w:numPr>
          <w:ilvl w:val="0"/>
          <w:numId w:val="0"/>
        </w:numPr>
        <w:ind w:left="567"/>
      </w:pPr>
    </w:p>
    <w:p w14:paraId="1AB49DA3" w14:textId="53D82E1A" w:rsidR="00567389" w:rsidRDefault="00567389" w:rsidP="00567389">
      <w:pPr>
        <w:pStyle w:val="2"/>
      </w:pPr>
      <w:r>
        <w:t>Как соединить элементы на макетной плате параллельно?</w:t>
      </w:r>
    </w:p>
    <w:p w14:paraId="2DE2DB90" w14:textId="783DB907" w:rsidR="00743DBE" w:rsidRDefault="00743DBE" w:rsidP="00743DBE">
      <w:pPr>
        <w:pStyle w:val="2"/>
        <w:numPr>
          <w:ilvl w:val="0"/>
          <w:numId w:val="0"/>
        </w:numPr>
        <w:ind w:left="567"/>
      </w:pPr>
      <w:r w:rsidRPr="00743DBE">
        <w:t xml:space="preserve">Соединить одноименные выводы элементов между собой: левые выводы обоих компонентов в одну строку, правые </w:t>
      </w:r>
      <w:r>
        <w:t>-</w:t>
      </w:r>
      <w:r w:rsidRPr="00743DBE">
        <w:t xml:space="preserve"> в другую.</w:t>
      </w:r>
    </w:p>
    <w:p w14:paraId="78B309FC" w14:textId="77777777" w:rsidR="00743DBE" w:rsidRDefault="00743DBE" w:rsidP="00743DBE">
      <w:pPr>
        <w:pStyle w:val="2"/>
        <w:numPr>
          <w:ilvl w:val="0"/>
          <w:numId w:val="0"/>
        </w:numPr>
        <w:ind w:left="567"/>
      </w:pPr>
    </w:p>
    <w:p w14:paraId="1E102546" w14:textId="77777777" w:rsidR="00567389" w:rsidRDefault="00567389" w:rsidP="00567389">
      <w:pPr>
        <w:pStyle w:val="2"/>
      </w:pPr>
      <w:r>
        <w:t>В каком порядке должно выполняться подключение элементов на схеме?</w:t>
      </w:r>
    </w:p>
    <w:p w14:paraId="74C6A2F0" w14:textId="77777777" w:rsidR="00EE35AF" w:rsidRDefault="00EE35AF" w:rsidP="00EE35AF">
      <w:pPr>
        <w:pStyle w:val="2"/>
        <w:numPr>
          <w:ilvl w:val="0"/>
          <w:numId w:val="0"/>
        </w:numPr>
        <w:ind w:left="567"/>
      </w:pPr>
      <w:r>
        <w:t>Установка контроллера и основных компонентов.</w:t>
      </w:r>
    </w:p>
    <w:p w14:paraId="0365CDF2" w14:textId="1BD94710" w:rsidR="00EE35AF" w:rsidRDefault="00EE35AF" w:rsidP="00EE35AF">
      <w:pPr>
        <w:pStyle w:val="2"/>
        <w:numPr>
          <w:ilvl w:val="0"/>
          <w:numId w:val="0"/>
        </w:numPr>
        <w:ind w:left="567"/>
      </w:pPr>
      <w:r>
        <w:t>Разводка сигнальных линий.</w:t>
      </w:r>
    </w:p>
    <w:p w14:paraId="739A8105" w14:textId="1897DF37" w:rsidR="00EE35AF" w:rsidRDefault="00EE35AF" w:rsidP="00EE35AF">
      <w:pPr>
        <w:pStyle w:val="2"/>
        <w:numPr>
          <w:ilvl w:val="0"/>
          <w:numId w:val="0"/>
        </w:numPr>
        <w:ind w:left="567"/>
      </w:pPr>
      <w:r>
        <w:t>Подключение земли.</w:t>
      </w:r>
    </w:p>
    <w:p w14:paraId="76CBE8E6" w14:textId="703965D3" w:rsidR="00EE35AF" w:rsidRDefault="00EE35AF" w:rsidP="00EE35AF">
      <w:pPr>
        <w:pStyle w:val="2"/>
        <w:numPr>
          <w:ilvl w:val="0"/>
          <w:numId w:val="0"/>
        </w:numPr>
        <w:ind w:left="567"/>
      </w:pPr>
      <w:r>
        <w:t>Подключение питания в последнюю очередь</w:t>
      </w:r>
    </w:p>
    <w:p w14:paraId="25A729EB" w14:textId="77777777" w:rsidR="00D34AC8" w:rsidRDefault="00D34AC8" w:rsidP="00D34AC8">
      <w:pPr>
        <w:pStyle w:val="1"/>
      </w:pPr>
      <w:r>
        <w:t>Вывод</w:t>
      </w:r>
    </w:p>
    <w:p w14:paraId="18FFEB93" w14:textId="028A480C" w:rsidR="00D34AC8" w:rsidRPr="00F971CF" w:rsidRDefault="00D34AC8" w:rsidP="00D34AC8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220D19">
        <w:rPr>
          <w:b w:val="0"/>
        </w:rPr>
        <w:t>созданы имитационные модели проектов под управлением микроконтроллеров.</w:t>
      </w:r>
    </w:p>
    <w:p w14:paraId="758FADCF" w14:textId="3A20EFAB" w:rsidR="003B05A6" w:rsidRDefault="003B05A6">
      <w:pPr>
        <w:spacing w:after="160" w:line="259" w:lineRule="auto"/>
        <w:ind w:firstLine="0"/>
        <w:jc w:val="left"/>
      </w:pPr>
      <w:r>
        <w:br w:type="page"/>
      </w:r>
    </w:p>
    <w:p w14:paraId="74871E7E" w14:textId="15534CD4" w:rsidR="003B05A6" w:rsidRDefault="003B05A6" w:rsidP="003B05A6">
      <w:pPr>
        <w:pStyle w:val="10"/>
      </w:pPr>
      <w:r w:rsidRPr="00C413C9">
        <w:lastRenderedPageBreak/>
        <w:t>Лабораторная</w:t>
      </w:r>
      <w:r>
        <w:t xml:space="preserve"> работа №10</w:t>
      </w:r>
      <w:r>
        <w:br/>
      </w:r>
      <w:r w:rsidRPr="003B05A6">
        <w:rPr>
          <w:bCs/>
        </w:rPr>
        <w:t>Разработка схем с использованием датчиков</w:t>
      </w:r>
    </w:p>
    <w:p w14:paraId="7EA9B76A" w14:textId="77777777" w:rsidR="003B05A6" w:rsidRDefault="003B05A6" w:rsidP="001C7407">
      <w:pPr>
        <w:pStyle w:val="1"/>
        <w:numPr>
          <w:ilvl w:val="0"/>
          <w:numId w:val="23"/>
        </w:numPr>
      </w:pPr>
      <w:r>
        <w:t>Цель работы</w:t>
      </w:r>
    </w:p>
    <w:p w14:paraId="375C3C07" w14:textId="77777777" w:rsidR="00ED3239" w:rsidRPr="00ED3239" w:rsidRDefault="00ED3239" w:rsidP="001C7407">
      <w:pPr>
        <w:pStyle w:val="2"/>
        <w:numPr>
          <w:ilvl w:val="1"/>
          <w:numId w:val="23"/>
        </w:numPr>
        <w:rPr>
          <w:b/>
          <w:bCs/>
        </w:rPr>
      </w:pPr>
      <w:r>
        <w:t xml:space="preserve">Научиться создавать скетчи для микроконтроллеров </w:t>
      </w:r>
      <w:proofErr w:type="spellStart"/>
      <w:r>
        <w:t>Arduino</w:t>
      </w:r>
      <w:proofErr w:type="spellEnd"/>
      <w:r>
        <w:t xml:space="preserve">; </w:t>
      </w:r>
    </w:p>
    <w:p w14:paraId="6877AAD0" w14:textId="77777777" w:rsidR="00ED3239" w:rsidRPr="00ED3239" w:rsidRDefault="00ED3239" w:rsidP="001C7407">
      <w:pPr>
        <w:pStyle w:val="2"/>
        <w:numPr>
          <w:ilvl w:val="1"/>
          <w:numId w:val="23"/>
        </w:numPr>
        <w:rPr>
          <w:b/>
          <w:bCs/>
        </w:rPr>
      </w:pPr>
      <w:r>
        <w:t xml:space="preserve">Получить навыки работы с платой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макетной платой</w:t>
      </w:r>
    </w:p>
    <w:p w14:paraId="51E0D856" w14:textId="77777777" w:rsidR="00ED3239" w:rsidRPr="00ED3239" w:rsidRDefault="00ED3239" w:rsidP="001C7407">
      <w:pPr>
        <w:pStyle w:val="2"/>
        <w:numPr>
          <w:ilvl w:val="1"/>
          <w:numId w:val="23"/>
        </w:numPr>
        <w:rPr>
          <w:b/>
          <w:bCs/>
        </w:rPr>
      </w:pPr>
      <w:r>
        <w:t xml:space="preserve">Получить навыки работы с датчиками </w:t>
      </w:r>
      <w:r w:rsidRPr="00ED3239">
        <w:rPr>
          <w:lang w:val="en-US"/>
        </w:rPr>
        <w:t>Arduino</w:t>
      </w:r>
    </w:p>
    <w:p w14:paraId="0275EA54" w14:textId="77777777" w:rsidR="003B05A6" w:rsidRDefault="003B05A6" w:rsidP="003B05A6">
      <w:pPr>
        <w:pStyle w:val="1"/>
      </w:pPr>
      <w:r>
        <w:t>Контрольные вопросы</w:t>
      </w:r>
    </w:p>
    <w:p w14:paraId="70F3F262" w14:textId="77777777" w:rsidR="004017B6" w:rsidRDefault="004017B6" w:rsidP="004017B6">
      <w:pPr>
        <w:pStyle w:val="2"/>
      </w:pPr>
      <w:r>
        <w:t>Как считать аналоговый сигнал с датчика?</w:t>
      </w:r>
    </w:p>
    <w:p w14:paraId="0E4D07D2" w14:textId="06193017" w:rsidR="00F11FF8" w:rsidRPr="00F11FF8" w:rsidRDefault="00F11FF8" w:rsidP="00F11FF8">
      <w:pPr>
        <w:pStyle w:val="2"/>
        <w:numPr>
          <w:ilvl w:val="0"/>
          <w:numId w:val="0"/>
        </w:numPr>
        <w:ind w:left="567"/>
      </w:pPr>
      <w:r w:rsidRPr="00F11FF8">
        <w:t>С помощью функции</w:t>
      </w:r>
      <w:r>
        <w:t xml:space="preserve"> </w:t>
      </w:r>
      <w:proofErr w:type="spellStart"/>
      <w:r w:rsidRPr="00F11FF8">
        <w:t>analogRead</w:t>
      </w:r>
      <w:proofErr w:type="spellEnd"/>
      <w:r w:rsidRPr="00F11FF8">
        <w:t>(</w:t>
      </w:r>
      <w:proofErr w:type="spellStart"/>
      <w:r w:rsidRPr="00F11FF8">
        <w:t>pin</w:t>
      </w:r>
      <w:proofErr w:type="spellEnd"/>
      <w:r w:rsidRPr="00F11FF8">
        <w:t>)</w:t>
      </w:r>
    </w:p>
    <w:p w14:paraId="5AA7AA17" w14:textId="77777777" w:rsidR="00F11FF8" w:rsidRDefault="00F11FF8" w:rsidP="00F11FF8">
      <w:pPr>
        <w:pStyle w:val="2"/>
        <w:numPr>
          <w:ilvl w:val="0"/>
          <w:numId w:val="0"/>
        </w:numPr>
        <w:ind w:left="567"/>
      </w:pPr>
    </w:p>
    <w:p w14:paraId="59A67E9B" w14:textId="77777777" w:rsidR="004017B6" w:rsidRDefault="004017B6" w:rsidP="004017B6">
      <w:pPr>
        <w:pStyle w:val="2"/>
      </w:pPr>
      <w:r>
        <w:t>Почему датчик влажности почвы необходимо включать только в момент измерения данных?</w:t>
      </w:r>
    </w:p>
    <w:p w14:paraId="7519DE4B" w14:textId="196B00D1" w:rsidR="00312C66" w:rsidRDefault="00312C66" w:rsidP="00312C66">
      <w:pPr>
        <w:pStyle w:val="2"/>
        <w:numPr>
          <w:ilvl w:val="0"/>
          <w:numId w:val="0"/>
        </w:numPr>
        <w:ind w:left="567"/>
      </w:pPr>
      <w:r w:rsidRPr="00312C66">
        <w:t>Чтобы предотвратить электролиз и быструю коррозию электродов датчика, которые разрушаются под действием постоянного тока во влажной среде.</w:t>
      </w:r>
    </w:p>
    <w:p w14:paraId="38A85605" w14:textId="77777777" w:rsidR="00312C66" w:rsidRDefault="00312C66" w:rsidP="00312C66">
      <w:pPr>
        <w:pStyle w:val="2"/>
        <w:numPr>
          <w:ilvl w:val="0"/>
          <w:numId w:val="0"/>
        </w:numPr>
        <w:ind w:left="567"/>
      </w:pPr>
    </w:p>
    <w:p w14:paraId="6353D474" w14:textId="77777777" w:rsidR="004017B6" w:rsidRDefault="004017B6" w:rsidP="004017B6">
      <w:pPr>
        <w:pStyle w:val="2"/>
      </w:pPr>
      <w:r>
        <w:t xml:space="preserve">Как преобразовать </w:t>
      </w:r>
      <w:proofErr w:type="gramStart"/>
      <w:r>
        <w:t>значение</w:t>
      </w:r>
      <w:proofErr w:type="gramEnd"/>
      <w:r>
        <w:t xml:space="preserve"> считанное с датчика для сопоставления его с используемым (например значение датчика влажности в проценты влажности)?</w:t>
      </w:r>
    </w:p>
    <w:p w14:paraId="646794BF" w14:textId="796DDC7D" w:rsidR="00D0669D" w:rsidRPr="00605EE7" w:rsidRDefault="00D0669D" w:rsidP="00D0669D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D0669D">
        <w:t>С</w:t>
      </w:r>
      <w:r w:rsidRPr="00605EE7">
        <w:rPr>
          <w:lang w:val="en-US"/>
        </w:rPr>
        <w:t xml:space="preserve"> </w:t>
      </w:r>
      <w:r w:rsidRPr="00D0669D">
        <w:t>помощью</w:t>
      </w:r>
      <w:r w:rsidRPr="00605EE7">
        <w:rPr>
          <w:lang w:val="en-US"/>
        </w:rPr>
        <w:t xml:space="preserve"> </w:t>
      </w:r>
      <w:r w:rsidRPr="00D0669D">
        <w:t>функции</w:t>
      </w:r>
      <w:r w:rsidRPr="00605EE7">
        <w:rPr>
          <w:lang w:val="en-US"/>
        </w:rPr>
        <w:t xml:space="preserve"> </w:t>
      </w:r>
      <w:proofErr w:type="gramStart"/>
      <w:r w:rsidRPr="00D0669D">
        <w:rPr>
          <w:lang w:val="en-US"/>
        </w:rPr>
        <w:t>map</w:t>
      </w:r>
      <w:r w:rsidRPr="00605EE7">
        <w:rPr>
          <w:lang w:val="en-US"/>
        </w:rPr>
        <w:t>(</w:t>
      </w:r>
      <w:proofErr w:type="gramEnd"/>
      <w:r w:rsidRPr="00D0669D">
        <w:rPr>
          <w:lang w:val="en-US"/>
        </w:rPr>
        <w:t>value</w:t>
      </w:r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fromLow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fromHigh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toLow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toHigh</w:t>
      </w:r>
      <w:proofErr w:type="spellEnd"/>
      <w:r w:rsidRPr="00605EE7">
        <w:rPr>
          <w:lang w:val="en-US"/>
        </w:rPr>
        <w:t>).</w:t>
      </w:r>
    </w:p>
    <w:p w14:paraId="5D2EEF29" w14:textId="77777777" w:rsidR="00D0669D" w:rsidRPr="00605EE7" w:rsidRDefault="00D0669D" w:rsidP="00D0669D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20A3F4F" w14:textId="77777777" w:rsidR="004017B6" w:rsidRDefault="004017B6" w:rsidP="004017B6">
      <w:pPr>
        <w:pStyle w:val="2"/>
      </w:pPr>
      <w:r>
        <w:t xml:space="preserve">Какие </w:t>
      </w:r>
      <w:proofErr w:type="spellStart"/>
      <w:r>
        <w:t>пины</w:t>
      </w:r>
      <w:proofErr w:type="spellEnd"/>
      <w:r>
        <w:t xml:space="preserve"> </w:t>
      </w:r>
      <w:r w:rsidRPr="004017B6">
        <w:rPr>
          <w:lang w:val="en-US"/>
        </w:rPr>
        <w:t>Arduino</w:t>
      </w:r>
      <w:r w:rsidRPr="004017B6">
        <w:t xml:space="preserve"> </w:t>
      </w:r>
      <w:r>
        <w:t>можно использовать для чтения аналогового сигнала?</w:t>
      </w:r>
    </w:p>
    <w:p w14:paraId="2DF75A82" w14:textId="35BABD2A" w:rsidR="00F73ADA" w:rsidRPr="00F73ADA" w:rsidRDefault="00F73ADA" w:rsidP="00F73ADA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F73ADA">
        <w:t>Пины</w:t>
      </w:r>
      <w:proofErr w:type="spellEnd"/>
      <w:r w:rsidRPr="00F73ADA">
        <w:rPr>
          <w:lang w:val="en-US"/>
        </w:rPr>
        <w:t xml:space="preserve"> </w:t>
      </w:r>
      <w:r w:rsidRPr="00F73ADA">
        <w:t>с</w:t>
      </w:r>
      <w:r w:rsidRPr="00F73ADA">
        <w:rPr>
          <w:lang w:val="en-US"/>
        </w:rPr>
        <w:t xml:space="preserve"> </w:t>
      </w:r>
      <w:r w:rsidRPr="00F73ADA">
        <w:t>маркировкой</w:t>
      </w:r>
      <w:r w:rsidRPr="00F73ADA">
        <w:rPr>
          <w:lang w:val="en-US"/>
        </w:rPr>
        <w:t xml:space="preserve"> A0, A1, A2, A3, A4, A5.</w:t>
      </w:r>
    </w:p>
    <w:p w14:paraId="3D8147BB" w14:textId="77777777" w:rsidR="003B05A6" w:rsidRDefault="003B05A6" w:rsidP="003B05A6">
      <w:pPr>
        <w:pStyle w:val="1"/>
      </w:pPr>
      <w:r>
        <w:t>Вывод</w:t>
      </w:r>
    </w:p>
    <w:p w14:paraId="23A99BF0" w14:textId="34867C5F" w:rsidR="003B05A6" w:rsidRPr="00F971CF" w:rsidRDefault="003B05A6" w:rsidP="003B05A6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FD0206">
        <w:rPr>
          <w:b w:val="0"/>
        </w:rPr>
        <w:t>скетчи</w:t>
      </w:r>
      <w:r w:rsidR="005B4C04">
        <w:rPr>
          <w:b w:val="0"/>
        </w:rPr>
        <w:t xml:space="preserve"> с использованием датчиков</w:t>
      </w:r>
      <w:r w:rsidR="00FD0206">
        <w:rPr>
          <w:b w:val="0"/>
        </w:rPr>
        <w:t xml:space="preserve"> для микроконтроллеров </w:t>
      </w:r>
      <w:proofErr w:type="spellStart"/>
      <w:r w:rsidR="00FD0206" w:rsidRPr="00FD0206">
        <w:rPr>
          <w:b w:val="0"/>
          <w:bCs w:val="0"/>
        </w:rPr>
        <w:t>Arduino</w:t>
      </w:r>
      <w:proofErr w:type="spellEnd"/>
      <w:r>
        <w:rPr>
          <w:b w:val="0"/>
        </w:rPr>
        <w:t>.</w:t>
      </w:r>
    </w:p>
    <w:p w14:paraId="1C97543B" w14:textId="77777777" w:rsidR="0021002C" w:rsidRPr="00F971CF" w:rsidRDefault="0021002C">
      <w:pPr>
        <w:spacing w:after="160" w:line="259" w:lineRule="auto"/>
        <w:ind w:firstLine="0"/>
        <w:jc w:val="left"/>
      </w:pPr>
    </w:p>
    <w:p w14:paraId="1BFABEC5" w14:textId="06241932" w:rsidR="0026565D" w:rsidRDefault="0026565D" w:rsidP="0026565D">
      <w:pPr>
        <w:pStyle w:val="10"/>
      </w:pPr>
      <w:r w:rsidRPr="00C413C9">
        <w:lastRenderedPageBreak/>
        <w:t>Лабораторная</w:t>
      </w:r>
      <w:r>
        <w:t xml:space="preserve"> работа №11</w:t>
      </w:r>
      <w:r>
        <w:br/>
      </w:r>
      <w:r w:rsidRPr="00F32331">
        <w:t xml:space="preserve">Разработка схем с использованием </w:t>
      </w:r>
      <w:r>
        <w:t>таймеров</w:t>
      </w:r>
    </w:p>
    <w:p w14:paraId="7D755811" w14:textId="77777777" w:rsidR="0026565D" w:rsidRDefault="0026565D" w:rsidP="001C7407">
      <w:pPr>
        <w:pStyle w:val="1"/>
        <w:numPr>
          <w:ilvl w:val="0"/>
          <w:numId w:val="19"/>
        </w:numPr>
      </w:pPr>
      <w:r>
        <w:t>Цель работы</w:t>
      </w:r>
    </w:p>
    <w:p w14:paraId="18D85719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3E921AD2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61BCD3C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таймерами </w:t>
      </w:r>
      <w:r w:rsidRPr="0026565D">
        <w:rPr>
          <w:lang w:val="en-US"/>
        </w:rPr>
        <w:t>Arduino</w:t>
      </w:r>
    </w:p>
    <w:p w14:paraId="68CFCF60" w14:textId="77777777" w:rsidR="0026565D" w:rsidRDefault="0026565D" w:rsidP="0026565D">
      <w:pPr>
        <w:pStyle w:val="1"/>
      </w:pPr>
      <w:r>
        <w:t>Контрольные вопросы</w:t>
      </w:r>
    </w:p>
    <w:p w14:paraId="7B111CC4" w14:textId="45F4DCAC" w:rsidR="0026565D" w:rsidRDefault="0026565D" w:rsidP="0026565D">
      <w:pPr>
        <w:pStyle w:val="2"/>
      </w:pPr>
      <w:r>
        <w:t xml:space="preserve">Для чего используется функция </w:t>
      </w:r>
      <w:proofErr w:type="spellStart"/>
      <w:proofErr w:type="gramStart"/>
      <w:r w:rsidRPr="0026565D">
        <w:rPr>
          <w:lang w:val="en-US"/>
        </w:rPr>
        <w:t>millis</w:t>
      </w:r>
      <w:proofErr w:type="spellEnd"/>
      <w:r w:rsidRPr="00D0362D">
        <w:t>(</w:t>
      </w:r>
      <w:proofErr w:type="gramEnd"/>
      <w:r w:rsidRPr="00D0362D">
        <w:t>)</w:t>
      </w:r>
      <w:r>
        <w:t>?</w:t>
      </w:r>
    </w:p>
    <w:p w14:paraId="5DC27E16" w14:textId="58B0E21B" w:rsidR="00F1466B" w:rsidRDefault="00F1466B" w:rsidP="00F1466B">
      <w:pPr>
        <w:pStyle w:val="2"/>
        <w:numPr>
          <w:ilvl w:val="0"/>
          <w:numId w:val="0"/>
        </w:numPr>
        <w:ind w:left="567"/>
      </w:pPr>
      <w:r>
        <w:t xml:space="preserve">Для получения времени работы платы в </w:t>
      </w:r>
      <w:proofErr w:type="spellStart"/>
      <w:r>
        <w:t>милисекундах</w:t>
      </w:r>
      <w:proofErr w:type="spellEnd"/>
      <w:r>
        <w:t>.</w:t>
      </w:r>
    </w:p>
    <w:p w14:paraId="0DD869D2" w14:textId="77777777" w:rsidR="00F1466B" w:rsidRDefault="00F1466B" w:rsidP="00F1466B">
      <w:pPr>
        <w:pStyle w:val="2"/>
        <w:numPr>
          <w:ilvl w:val="0"/>
          <w:numId w:val="0"/>
        </w:numPr>
        <w:ind w:left="567"/>
      </w:pPr>
    </w:p>
    <w:p w14:paraId="5A897214" w14:textId="14DF0DBD" w:rsidR="0026565D" w:rsidRDefault="0026565D" w:rsidP="0026565D">
      <w:pPr>
        <w:pStyle w:val="2"/>
      </w:pPr>
      <w:r>
        <w:t xml:space="preserve">Какой период времени позволяет замерить </w:t>
      </w:r>
      <w:proofErr w:type="spellStart"/>
      <w:proofErr w:type="gramStart"/>
      <w:r w:rsidRPr="0026565D">
        <w:rPr>
          <w:lang w:val="en-US"/>
        </w:rPr>
        <w:t>millis</w:t>
      </w:r>
      <w:proofErr w:type="spellEnd"/>
      <w:r w:rsidRPr="004A0B42">
        <w:t>(</w:t>
      </w:r>
      <w:proofErr w:type="gramEnd"/>
      <w:r w:rsidRPr="004A0B42">
        <w:t>)?</w:t>
      </w:r>
    </w:p>
    <w:p w14:paraId="4C1EBCAA" w14:textId="3B0A6167" w:rsidR="00F1466B" w:rsidRDefault="00F1466B" w:rsidP="00F1466B">
      <w:pPr>
        <w:pStyle w:val="2"/>
        <w:numPr>
          <w:ilvl w:val="0"/>
          <w:numId w:val="0"/>
        </w:numPr>
        <w:ind w:left="567"/>
      </w:pPr>
      <w:proofErr w:type="spellStart"/>
      <w:r>
        <w:t>Милисекунда</w:t>
      </w:r>
      <w:proofErr w:type="spellEnd"/>
      <w:r>
        <w:t>.</w:t>
      </w:r>
    </w:p>
    <w:p w14:paraId="146E48EE" w14:textId="77777777" w:rsidR="00F1466B" w:rsidRPr="004A0B42" w:rsidRDefault="00F1466B" w:rsidP="00F1466B">
      <w:pPr>
        <w:pStyle w:val="2"/>
        <w:numPr>
          <w:ilvl w:val="0"/>
          <w:numId w:val="0"/>
        </w:numPr>
        <w:ind w:left="567"/>
      </w:pPr>
    </w:p>
    <w:p w14:paraId="65EA523D" w14:textId="4A77F3D7" w:rsidR="0026565D" w:rsidRDefault="0026565D" w:rsidP="0026565D">
      <w:pPr>
        <w:pStyle w:val="2"/>
      </w:pPr>
      <w:r>
        <w:t>Каким образом корректно вычислять прошедшее время даже при переполнении таймера?</w:t>
      </w:r>
    </w:p>
    <w:p w14:paraId="51E24ECB" w14:textId="00B07650" w:rsidR="00F1466B" w:rsidRPr="00F1466B" w:rsidRDefault="00F1466B" w:rsidP="006343AA">
      <w:pPr>
        <w:pStyle w:val="2"/>
        <w:numPr>
          <w:ilvl w:val="0"/>
          <w:numId w:val="0"/>
        </w:numPr>
        <w:ind w:firstLine="567"/>
      </w:pPr>
      <w:r w:rsidRPr="00F1466B">
        <w:t>Запоминать текущее значение </w:t>
      </w:r>
      <w:proofErr w:type="spellStart"/>
      <w:proofErr w:type="gramStart"/>
      <w:r w:rsidRPr="00F1466B">
        <w:t>millis</w:t>
      </w:r>
      <w:proofErr w:type="spellEnd"/>
      <w:r w:rsidRPr="00F1466B">
        <w:t>(</w:t>
      </w:r>
      <w:proofErr w:type="gramEnd"/>
      <w:r w:rsidRPr="00F1466B">
        <w:t>). Вычитать из текущего значения прошлое значение и сравнивать результат с нужным временем.</w:t>
      </w:r>
    </w:p>
    <w:p w14:paraId="5FBEA1F7" w14:textId="77777777" w:rsidR="00F1466B" w:rsidRDefault="00F1466B" w:rsidP="00F1466B">
      <w:pPr>
        <w:pStyle w:val="2"/>
        <w:numPr>
          <w:ilvl w:val="0"/>
          <w:numId w:val="0"/>
        </w:numPr>
        <w:ind w:left="567"/>
      </w:pPr>
    </w:p>
    <w:p w14:paraId="223B4979" w14:textId="634ADFC8" w:rsidR="00F1466B" w:rsidRDefault="0026565D" w:rsidP="006343AA">
      <w:pPr>
        <w:pStyle w:val="2"/>
      </w:pPr>
      <w:r>
        <w:t xml:space="preserve">Какие преимущества использование </w:t>
      </w:r>
      <w:proofErr w:type="spellStart"/>
      <w:r w:rsidRPr="0026565D">
        <w:rPr>
          <w:lang w:val="en-US"/>
        </w:rPr>
        <w:t>millis</w:t>
      </w:r>
      <w:proofErr w:type="spellEnd"/>
      <w:r w:rsidRPr="00D53FF1">
        <w:t xml:space="preserve"> </w:t>
      </w:r>
      <w:r>
        <w:t xml:space="preserve">имеет перед </w:t>
      </w:r>
      <w:r w:rsidRPr="0026565D">
        <w:rPr>
          <w:lang w:val="en-US"/>
        </w:rPr>
        <w:t>delay</w:t>
      </w:r>
      <w:r w:rsidRPr="00D53FF1">
        <w:t>?</w:t>
      </w:r>
    </w:p>
    <w:p w14:paraId="3F866772" w14:textId="2C33BB06" w:rsidR="00F1466B" w:rsidRPr="00F1466B" w:rsidRDefault="00F1466B" w:rsidP="00F1466B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millis</w:t>
      </w:r>
      <w:proofErr w:type="spellEnd"/>
      <w:r w:rsidRPr="006343AA">
        <w:t xml:space="preserve"> </w:t>
      </w:r>
      <w:r>
        <w:t>не останавливает выполнение кода.</w:t>
      </w:r>
    </w:p>
    <w:p w14:paraId="7B480F55" w14:textId="77777777" w:rsidR="0026565D" w:rsidRDefault="0026565D" w:rsidP="0026565D">
      <w:pPr>
        <w:pStyle w:val="1"/>
      </w:pPr>
      <w:r>
        <w:t>Вывод</w:t>
      </w:r>
    </w:p>
    <w:p w14:paraId="285F3DBA" w14:textId="3E9F7FD7" w:rsidR="0026565D" w:rsidRPr="0026565D" w:rsidRDefault="0026565D" w:rsidP="0026565D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533925">
        <w:rPr>
          <w:b w:val="0"/>
        </w:rPr>
        <w:t>скетчи с счётчиками</w:t>
      </w:r>
      <w:r>
        <w:rPr>
          <w:b w:val="0"/>
        </w:rPr>
        <w:t xml:space="preserve"> для </w:t>
      </w:r>
      <w:r w:rsidR="00E41B3E">
        <w:rPr>
          <w:b w:val="0"/>
        </w:rPr>
        <w:t>микроконтроллеров</w:t>
      </w:r>
      <w:r>
        <w:rPr>
          <w:b w:val="0"/>
        </w:rPr>
        <w:t xml:space="preserve">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11C8823F" w14:textId="13AE8F1E" w:rsidR="00533925" w:rsidRDefault="00533925">
      <w:pPr>
        <w:spacing w:after="160" w:line="259" w:lineRule="auto"/>
        <w:ind w:firstLine="0"/>
        <w:jc w:val="left"/>
      </w:pPr>
      <w:r>
        <w:rPr>
          <w:b/>
        </w:rPr>
        <w:br w:type="page"/>
      </w:r>
    </w:p>
    <w:p w14:paraId="05C8DEA0" w14:textId="7368F990" w:rsidR="00533925" w:rsidRDefault="00533925" w:rsidP="00533925">
      <w:pPr>
        <w:pStyle w:val="10"/>
      </w:pPr>
      <w:r w:rsidRPr="00C413C9">
        <w:lastRenderedPageBreak/>
        <w:t>Лабораторная</w:t>
      </w:r>
      <w:r>
        <w:t xml:space="preserve"> работа №12</w:t>
      </w:r>
      <w:r>
        <w:br/>
      </w:r>
      <w:r w:rsidRPr="00F32331">
        <w:t xml:space="preserve">Разработка схем с использованием </w:t>
      </w:r>
      <w:r>
        <w:t>прерываний</w:t>
      </w:r>
    </w:p>
    <w:p w14:paraId="06114658" w14:textId="77777777" w:rsidR="00533925" w:rsidRDefault="00533925" w:rsidP="001C7407">
      <w:pPr>
        <w:pStyle w:val="1"/>
        <w:numPr>
          <w:ilvl w:val="0"/>
          <w:numId w:val="20"/>
        </w:numPr>
      </w:pPr>
      <w:r>
        <w:t>Цель работы</w:t>
      </w:r>
    </w:p>
    <w:p w14:paraId="3087BAA0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620F62D1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34ECBD7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кнопками </w:t>
      </w:r>
      <w:r w:rsidRPr="00533925">
        <w:rPr>
          <w:lang w:val="en-US"/>
        </w:rPr>
        <w:t>Arduino</w:t>
      </w:r>
    </w:p>
    <w:p w14:paraId="00EE9767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прерываниями </w:t>
      </w:r>
      <w:r w:rsidRPr="00533925">
        <w:rPr>
          <w:lang w:val="en-US"/>
        </w:rPr>
        <w:t>Arduino</w:t>
      </w:r>
    </w:p>
    <w:p w14:paraId="28279D1D" w14:textId="77777777" w:rsidR="00533925" w:rsidRDefault="00533925" w:rsidP="00533925">
      <w:pPr>
        <w:pStyle w:val="1"/>
      </w:pPr>
      <w:r>
        <w:t>Контрольные вопросы</w:t>
      </w:r>
    </w:p>
    <w:p w14:paraId="4E0BF81B" w14:textId="373D8039" w:rsidR="00533925" w:rsidRDefault="00533925" w:rsidP="00533925">
      <w:pPr>
        <w:pStyle w:val="2"/>
      </w:pPr>
      <w:r>
        <w:t xml:space="preserve">Как выполняется подключение кнопки к </w:t>
      </w:r>
      <w:r w:rsidRPr="00533925">
        <w:rPr>
          <w:lang w:val="en-US"/>
        </w:rPr>
        <w:t>Arduino</w:t>
      </w:r>
      <w:r>
        <w:t>?</w:t>
      </w:r>
    </w:p>
    <w:p w14:paraId="4D6CCC45" w14:textId="462DE03C" w:rsidR="00533925" w:rsidRPr="00533925" w:rsidRDefault="00533925" w:rsidP="00533925">
      <w:pPr>
        <w:pStyle w:val="2"/>
        <w:numPr>
          <w:ilvl w:val="0"/>
          <w:numId w:val="0"/>
        </w:numPr>
        <w:ind w:left="567"/>
      </w:pPr>
      <w:r>
        <w:t>Питание -</w:t>
      </w:r>
      <w:r w:rsidRPr="00533925">
        <w:t xml:space="preserve">&gt; </w:t>
      </w:r>
      <w:r>
        <w:t>кнопка -</w:t>
      </w:r>
      <w:r w:rsidRPr="00533925">
        <w:t xml:space="preserve">&gt; </w:t>
      </w:r>
      <w:r>
        <w:t>устройство/</w:t>
      </w:r>
      <w:proofErr w:type="spellStart"/>
      <w:r>
        <w:t>пин</w:t>
      </w:r>
      <w:proofErr w:type="spellEnd"/>
      <w:r>
        <w:t xml:space="preserve"> -</w:t>
      </w:r>
      <w:r w:rsidRPr="00533925">
        <w:t>&gt;</w:t>
      </w:r>
      <w:r>
        <w:t xml:space="preserve"> земля.</w:t>
      </w:r>
    </w:p>
    <w:p w14:paraId="34655639" w14:textId="77777777" w:rsidR="00533925" w:rsidRDefault="00533925" w:rsidP="00533925">
      <w:pPr>
        <w:pStyle w:val="2"/>
        <w:numPr>
          <w:ilvl w:val="0"/>
          <w:numId w:val="0"/>
        </w:numPr>
        <w:ind w:left="567"/>
      </w:pPr>
    </w:p>
    <w:p w14:paraId="3C39F794" w14:textId="2EA990A4" w:rsidR="00533925" w:rsidRDefault="00533925" w:rsidP="00533925">
      <w:pPr>
        <w:pStyle w:val="2"/>
      </w:pPr>
      <w:r>
        <w:t xml:space="preserve">Какие </w:t>
      </w:r>
      <w:proofErr w:type="spellStart"/>
      <w:r>
        <w:t>пины</w:t>
      </w:r>
      <w:proofErr w:type="spellEnd"/>
      <w:r>
        <w:t xml:space="preserve"> поддерживают внешние прерывания в </w:t>
      </w:r>
      <w:r w:rsidRPr="00533925">
        <w:rPr>
          <w:lang w:val="en-US"/>
        </w:rPr>
        <w:t>Arduino</w:t>
      </w:r>
      <w:r w:rsidRPr="007757B5">
        <w:t xml:space="preserve"> </w:t>
      </w:r>
      <w:r w:rsidRPr="00533925">
        <w:rPr>
          <w:lang w:val="en-US"/>
        </w:rPr>
        <w:t>Uno</w:t>
      </w:r>
      <w:r w:rsidRPr="007757B5">
        <w:t>/</w:t>
      </w:r>
      <w:r w:rsidRPr="00533925">
        <w:rPr>
          <w:lang w:val="en-US"/>
        </w:rPr>
        <w:t>Nano</w:t>
      </w:r>
      <w:r w:rsidRPr="004A0B42">
        <w:t>?</w:t>
      </w:r>
    </w:p>
    <w:p w14:paraId="3A1EA571" w14:textId="20B01CE6" w:rsidR="00533925" w:rsidRDefault="00533925" w:rsidP="00533925">
      <w:pPr>
        <w:pStyle w:val="2"/>
        <w:numPr>
          <w:ilvl w:val="0"/>
          <w:numId w:val="0"/>
        </w:numPr>
        <w:ind w:left="567"/>
      </w:pPr>
      <w:r>
        <w:t>2-ой и 3-ий.</w:t>
      </w:r>
    </w:p>
    <w:p w14:paraId="3B9FE7E0" w14:textId="77777777" w:rsidR="00533925" w:rsidRPr="004A0B42" w:rsidRDefault="00533925" w:rsidP="00533925">
      <w:pPr>
        <w:pStyle w:val="2"/>
        <w:numPr>
          <w:ilvl w:val="0"/>
          <w:numId w:val="0"/>
        </w:numPr>
        <w:ind w:left="567"/>
      </w:pPr>
    </w:p>
    <w:p w14:paraId="16DBC574" w14:textId="008F45CF" w:rsidR="00533925" w:rsidRDefault="00533925" w:rsidP="00533925">
      <w:pPr>
        <w:pStyle w:val="2"/>
      </w:pPr>
      <w:r>
        <w:t xml:space="preserve">Как подключаются и обрабатываются внешние прерывания в </w:t>
      </w:r>
      <w:r w:rsidRPr="00533925">
        <w:rPr>
          <w:lang w:val="en-US"/>
        </w:rPr>
        <w:t>Arduino</w:t>
      </w:r>
      <w:r>
        <w:t>?</w:t>
      </w:r>
    </w:p>
    <w:p w14:paraId="1375C9FA" w14:textId="5E5A030C" w:rsidR="00533925" w:rsidRPr="00533925" w:rsidRDefault="00533925" w:rsidP="00533925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533925">
        <w:rPr>
          <w:lang w:val="en-US"/>
        </w:rPr>
        <w:t>attachInterrupt</w:t>
      </w:r>
      <w:proofErr w:type="spellEnd"/>
      <w:r w:rsidRPr="00533925">
        <w:rPr>
          <w:lang w:val="en-US"/>
        </w:rPr>
        <w:t>(</w:t>
      </w:r>
      <w:proofErr w:type="spellStart"/>
      <w:r w:rsidRPr="00533925">
        <w:rPr>
          <w:lang w:val="en-US"/>
        </w:rPr>
        <w:t>digitalPinToInterrupt</w:t>
      </w:r>
      <w:proofErr w:type="spellEnd"/>
      <w:r w:rsidRPr="00533925">
        <w:rPr>
          <w:lang w:val="en-US"/>
        </w:rPr>
        <w:t>(</w:t>
      </w:r>
      <w:proofErr w:type="spellStart"/>
      <w:r>
        <w:t>пин</w:t>
      </w:r>
      <w:proofErr w:type="spellEnd"/>
      <w:r w:rsidRPr="00533925">
        <w:rPr>
          <w:lang w:val="en-US"/>
        </w:rPr>
        <w:t xml:space="preserve">), </w:t>
      </w:r>
      <w:r>
        <w:t>обработчик</w:t>
      </w:r>
      <w:r w:rsidRPr="00533925">
        <w:rPr>
          <w:lang w:val="en-US"/>
        </w:rPr>
        <w:t xml:space="preserve">, </w:t>
      </w:r>
      <w:r>
        <w:t>режим</w:t>
      </w:r>
      <w:r w:rsidRPr="00533925">
        <w:rPr>
          <w:lang w:val="en-US"/>
        </w:rPr>
        <w:t>);</w:t>
      </w:r>
    </w:p>
    <w:p w14:paraId="256151C6" w14:textId="77777777" w:rsidR="00533925" w:rsidRPr="00533925" w:rsidRDefault="00533925" w:rsidP="00533925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0832C112" w14:textId="218AD0F1" w:rsidR="00533925" w:rsidRDefault="00533925" w:rsidP="00533925">
      <w:pPr>
        <w:pStyle w:val="2"/>
      </w:pPr>
      <w:r>
        <w:t>Какие условия применяются к коду в обработчиках прерываний?</w:t>
      </w:r>
    </w:p>
    <w:p w14:paraId="657E6BA0" w14:textId="23416250" w:rsidR="00533925" w:rsidRDefault="00533925" w:rsidP="00533925">
      <w:pPr>
        <w:pStyle w:val="2"/>
        <w:numPr>
          <w:ilvl w:val="0"/>
          <w:numId w:val="0"/>
        </w:numPr>
        <w:ind w:left="567"/>
      </w:pPr>
      <w:r>
        <w:t xml:space="preserve">Быстрое выполнение, переменные должны использовать </w:t>
      </w:r>
      <w:proofErr w:type="spellStart"/>
      <w:r w:rsidRPr="00533925">
        <w:t>volatile</w:t>
      </w:r>
      <w:proofErr w:type="spellEnd"/>
      <w:r>
        <w:rPr>
          <w:rStyle w:val="af4"/>
          <w:rFonts w:ascii="Arial" w:hAnsi="Arial" w:cs="Arial"/>
          <w:color w:val="333333"/>
          <w:shd w:val="clear" w:color="auto" w:fill="FFFFFF"/>
        </w:rPr>
        <w:t>.</w:t>
      </w:r>
    </w:p>
    <w:p w14:paraId="24F519E1" w14:textId="77777777" w:rsidR="00533925" w:rsidRDefault="00533925" w:rsidP="00533925">
      <w:pPr>
        <w:pStyle w:val="1"/>
      </w:pPr>
      <w:r>
        <w:t>Вывод</w:t>
      </w:r>
    </w:p>
    <w:p w14:paraId="69EE811C" w14:textId="55619D07" w:rsidR="00533925" w:rsidRPr="0026565D" w:rsidRDefault="00533925" w:rsidP="00533925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скетчи с прерываниями и кнопками для </w:t>
      </w:r>
      <w:r w:rsidR="00E41B3E">
        <w:rPr>
          <w:b w:val="0"/>
        </w:rPr>
        <w:t>микроконтроллеров</w:t>
      </w:r>
      <w:r>
        <w:rPr>
          <w:b w:val="0"/>
        </w:rPr>
        <w:t xml:space="preserve">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2AB53BEE" w14:textId="25683326" w:rsidR="00725BFF" w:rsidRDefault="00725BFF">
      <w:pPr>
        <w:spacing w:after="160" w:line="259" w:lineRule="auto"/>
        <w:ind w:firstLine="0"/>
        <w:jc w:val="left"/>
      </w:pPr>
      <w:r>
        <w:rPr>
          <w:b/>
        </w:rPr>
        <w:br w:type="page"/>
      </w:r>
    </w:p>
    <w:p w14:paraId="0837F56E" w14:textId="149A9684" w:rsidR="00725BFF" w:rsidRDefault="00725BFF" w:rsidP="00725BFF">
      <w:pPr>
        <w:pStyle w:val="10"/>
      </w:pPr>
      <w:r w:rsidRPr="00C413C9">
        <w:lastRenderedPageBreak/>
        <w:t>Лабораторная</w:t>
      </w:r>
      <w:r>
        <w:t xml:space="preserve"> работа №14</w:t>
      </w:r>
      <w:r>
        <w:br/>
      </w:r>
      <w:r w:rsidRPr="00D6100C">
        <w:t>Управление подвижными элементами</w:t>
      </w:r>
    </w:p>
    <w:p w14:paraId="65CF4052" w14:textId="77777777" w:rsidR="00725BFF" w:rsidRDefault="00725BFF" w:rsidP="001C7407">
      <w:pPr>
        <w:pStyle w:val="1"/>
        <w:numPr>
          <w:ilvl w:val="0"/>
          <w:numId w:val="26"/>
        </w:numPr>
      </w:pPr>
      <w:r>
        <w:t>Цель работы</w:t>
      </w:r>
    </w:p>
    <w:p w14:paraId="71F3538B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1ED8EA3E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29F11FC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подвижными элементами </w:t>
      </w:r>
      <w:r w:rsidRPr="00725BFF">
        <w:rPr>
          <w:lang w:val="en-US"/>
        </w:rPr>
        <w:t>Arduino</w:t>
      </w:r>
    </w:p>
    <w:p w14:paraId="168D74DC" w14:textId="77777777" w:rsidR="00725BFF" w:rsidRDefault="00725BFF" w:rsidP="00725BFF">
      <w:pPr>
        <w:pStyle w:val="1"/>
      </w:pPr>
      <w:r>
        <w:t>Контрольные вопросы</w:t>
      </w:r>
    </w:p>
    <w:p w14:paraId="631BC117" w14:textId="41EB58F1" w:rsidR="00725BFF" w:rsidRDefault="00725BFF" w:rsidP="00725BFF">
      <w:pPr>
        <w:pStyle w:val="2"/>
      </w:pPr>
      <w:r>
        <w:t xml:space="preserve">Как выполняется подключение сервопривода к </w:t>
      </w:r>
      <w:r w:rsidRPr="00725BFF">
        <w:rPr>
          <w:lang w:val="en-US"/>
        </w:rPr>
        <w:t>Arduino</w:t>
      </w:r>
      <w:r>
        <w:t>?</w:t>
      </w:r>
    </w:p>
    <w:p w14:paraId="7CBFEEF0" w14:textId="5A405980" w:rsidR="00725BFF" w:rsidRPr="00725BFF" w:rsidRDefault="00725BFF" w:rsidP="00725BFF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Ground</w:t>
      </w:r>
      <w:r w:rsidRPr="00725BFF">
        <w:t xml:space="preserve"> - &gt; </w:t>
      </w:r>
      <w:r>
        <w:rPr>
          <w:lang w:val="en-US"/>
        </w:rPr>
        <w:t>GND</w:t>
      </w:r>
      <w:r w:rsidRPr="00725BFF">
        <w:t xml:space="preserve">, </w:t>
      </w:r>
      <w:r>
        <w:rPr>
          <w:lang w:val="en-US"/>
        </w:rPr>
        <w:t>Power</w:t>
      </w:r>
      <w:r w:rsidRPr="00725BFF">
        <w:t xml:space="preserve"> -&gt; </w:t>
      </w:r>
      <w:r>
        <w:t>Источник питания, Сигнал -</w:t>
      </w:r>
      <w:r w:rsidRPr="00725BFF">
        <w:t xml:space="preserve">&gt; </w:t>
      </w:r>
      <w:r>
        <w:t xml:space="preserve">Цифровой </w:t>
      </w:r>
      <w:proofErr w:type="spellStart"/>
      <w:r>
        <w:t>пин</w:t>
      </w:r>
      <w:proofErr w:type="spellEnd"/>
      <w:r>
        <w:t>.</w:t>
      </w:r>
    </w:p>
    <w:p w14:paraId="7639DB0B" w14:textId="77777777" w:rsidR="00725BFF" w:rsidRDefault="00725BFF" w:rsidP="00725BFF">
      <w:pPr>
        <w:pStyle w:val="2"/>
        <w:numPr>
          <w:ilvl w:val="0"/>
          <w:numId w:val="0"/>
        </w:numPr>
        <w:ind w:left="567"/>
      </w:pPr>
    </w:p>
    <w:p w14:paraId="3ACB6D51" w14:textId="71B66F65" w:rsidR="00725BFF" w:rsidRDefault="00725BFF" w:rsidP="00725BFF">
      <w:pPr>
        <w:pStyle w:val="2"/>
      </w:pPr>
      <w:r>
        <w:t>Что такое транзистор</w:t>
      </w:r>
      <w:r w:rsidRPr="004A0B42">
        <w:t>?</w:t>
      </w:r>
    </w:p>
    <w:p w14:paraId="7EDC651B" w14:textId="626E02DA" w:rsidR="00725BFF" w:rsidRDefault="00725BFF" w:rsidP="00725BFF">
      <w:pPr>
        <w:pStyle w:val="2"/>
        <w:numPr>
          <w:ilvl w:val="0"/>
          <w:numId w:val="0"/>
        </w:numPr>
        <w:ind w:left="567"/>
      </w:pPr>
      <w:r>
        <w:t>Компонент для управления электрическим сигналом.</w:t>
      </w:r>
    </w:p>
    <w:p w14:paraId="2538671D" w14:textId="77777777" w:rsidR="00725BFF" w:rsidRPr="004A0B42" w:rsidRDefault="00725BFF" w:rsidP="00725BFF">
      <w:pPr>
        <w:pStyle w:val="2"/>
        <w:numPr>
          <w:ilvl w:val="0"/>
          <w:numId w:val="0"/>
        </w:numPr>
        <w:ind w:left="567"/>
      </w:pPr>
    </w:p>
    <w:p w14:paraId="292D8DBA" w14:textId="31704BA0" w:rsidR="00725BFF" w:rsidRDefault="00725BFF" w:rsidP="00725BFF">
      <w:pPr>
        <w:pStyle w:val="2"/>
      </w:pPr>
      <w:r>
        <w:t>Почему для подключения сервоприводов и электромоторов нужен внешний источник питания?</w:t>
      </w:r>
    </w:p>
    <w:p w14:paraId="3C11F837" w14:textId="1534B3A0" w:rsidR="00725BFF" w:rsidRPr="00725BFF" w:rsidRDefault="00725BFF" w:rsidP="00725BFF">
      <w:pPr>
        <w:pStyle w:val="2"/>
        <w:numPr>
          <w:ilvl w:val="0"/>
          <w:numId w:val="0"/>
        </w:numPr>
        <w:ind w:left="567"/>
      </w:pPr>
      <w:r>
        <w:t xml:space="preserve">Встроенного в </w:t>
      </w:r>
      <w:r>
        <w:rPr>
          <w:lang w:val="en-US"/>
        </w:rPr>
        <w:t>Arduino</w:t>
      </w:r>
      <w:r w:rsidRPr="00725BFF">
        <w:t xml:space="preserve"> </w:t>
      </w:r>
      <w:r>
        <w:t>питания может не хватать.</w:t>
      </w:r>
    </w:p>
    <w:p w14:paraId="58F7EAA3" w14:textId="77777777" w:rsidR="00725BFF" w:rsidRDefault="00725BFF" w:rsidP="00725BFF">
      <w:pPr>
        <w:pStyle w:val="1"/>
      </w:pPr>
      <w:r>
        <w:t>Вывод</w:t>
      </w:r>
    </w:p>
    <w:p w14:paraId="39F165FA" w14:textId="5E48AC61" w:rsidR="00725BFF" w:rsidRPr="0026565D" w:rsidRDefault="00725BFF" w:rsidP="00725BFF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скетчи с подвижными элементами управления для микроконтроллеров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297F0037" w14:textId="07D12B63" w:rsidR="008B5C57" w:rsidRDefault="008B5C5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7E7A37A6" w14:textId="5FFD2AE5" w:rsidR="00696BCE" w:rsidRDefault="008B5C57" w:rsidP="008B5C57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>Лабораторная работа №15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t>Изучение механизмов управления памятью</w:t>
      </w:r>
    </w:p>
    <w:p w14:paraId="4042BCD9" w14:textId="77777777" w:rsidR="008B5C57" w:rsidRDefault="008B5C57" w:rsidP="001C7407">
      <w:pPr>
        <w:pStyle w:val="1"/>
        <w:numPr>
          <w:ilvl w:val="0"/>
          <w:numId w:val="25"/>
        </w:numPr>
      </w:pPr>
      <w:r>
        <w:t>Цель работы</w:t>
      </w:r>
    </w:p>
    <w:p w14:paraId="310719D8" w14:textId="77777777" w:rsidR="008B5C57" w:rsidRPr="008B5C57" w:rsidRDefault="008B5C57" w:rsidP="008B5C57">
      <w:pPr>
        <w:pStyle w:val="1"/>
        <w:numPr>
          <w:ilvl w:val="0"/>
          <w:numId w:val="0"/>
        </w:numPr>
        <w:ind w:firstLine="708"/>
        <w:rPr>
          <w:rFonts w:ascii="TimesNewRomanPSMT" w:hAnsi="TimesNewRomanPSMT"/>
          <w:b w:val="0"/>
          <w:color w:val="000000"/>
        </w:rPr>
      </w:pPr>
      <w:r w:rsidRPr="008B5C57">
        <w:rPr>
          <w:rFonts w:ascii="TimesNewRomanPSMT" w:hAnsi="TimesNewRomanPSMT"/>
          <w:b w:val="0"/>
          <w:color w:val="000000"/>
        </w:rPr>
        <w:t>1.1 Изучить механизмы управления памятью в C#;</w:t>
      </w:r>
    </w:p>
    <w:p w14:paraId="7338D4D2" w14:textId="58A4412F" w:rsidR="008B5C57" w:rsidRDefault="008B5C57" w:rsidP="001C7407">
      <w:pPr>
        <w:pStyle w:val="1"/>
        <w:numPr>
          <w:ilvl w:val="0"/>
          <w:numId w:val="25"/>
        </w:numPr>
      </w:pPr>
      <w:r>
        <w:t>Контрольные вопросы</w:t>
      </w:r>
    </w:p>
    <w:p w14:paraId="3A701AB8" w14:textId="3A109B1A" w:rsidR="008B5C57" w:rsidRPr="00DE0A85" w:rsidRDefault="008B5C57" w:rsidP="001C7407">
      <w:pPr>
        <w:pStyle w:val="2"/>
        <w:numPr>
          <w:ilvl w:val="1"/>
          <w:numId w:val="25"/>
        </w:numPr>
      </w:pPr>
      <w:r w:rsidRPr="008B5C57">
        <w:rPr>
          <w:rFonts w:ascii="TimesNewRomanPSMT" w:hAnsi="TimesNewRomanPSMT"/>
          <w:color w:val="000000"/>
        </w:rPr>
        <w:t>Ч</w:t>
      </w:r>
      <w:r>
        <w:rPr>
          <w:rFonts w:ascii="TimesNewRomanPSMT" w:hAnsi="TimesNewRomanPSMT"/>
          <w:color w:val="000000"/>
        </w:rPr>
        <w:t>ем стек отличается от кучи?</w:t>
      </w:r>
    </w:p>
    <w:p w14:paraId="2A1AFBB4" w14:textId="38EF442E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  <w:lang w:val="en-US"/>
        </w:rPr>
        <w:t>C</w:t>
      </w:r>
      <w:r w:rsidRPr="00DE0A85">
        <w:rPr>
          <w:rFonts w:ascii="TimesNewRomanPSMT" w:hAnsi="TimesNewRomanPSMT"/>
          <w:color w:val="000000"/>
        </w:rPr>
        <w:t>тек управляется автоматически и имеет жёсткую иерархию вызовов, куча требует ручного управления и позволяет гибкое выделение памяти.</w:t>
      </w:r>
    </w:p>
    <w:p w14:paraId="717EBA78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61F421A3" w14:textId="1599B8C7" w:rsidR="008B5C57" w:rsidRPr="00DE0A85" w:rsidRDefault="008B5C57" w:rsidP="001C7407">
      <w:pPr>
        <w:pStyle w:val="2"/>
        <w:numPr>
          <w:ilvl w:val="1"/>
          <w:numId w:val="25"/>
        </w:numPr>
      </w:pPr>
      <w:r>
        <w:rPr>
          <w:rFonts w:ascii="TimesNewRomanPSMT" w:hAnsi="TimesNewRomanPSMT"/>
          <w:color w:val="000000"/>
        </w:rPr>
        <w:t xml:space="preserve"> </w:t>
      </w:r>
      <w:r w:rsidRPr="008B5C57">
        <w:rPr>
          <w:rFonts w:ascii="TimesNewRomanPSMT" w:hAnsi="TimesNewRomanPSMT"/>
          <w:color w:val="000000"/>
        </w:rPr>
        <w:t>Для че</w:t>
      </w:r>
      <w:r>
        <w:rPr>
          <w:rFonts w:ascii="TimesNewRomanPSMT" w:hAnsi="TimesNewRomanPSMT"/>
          <w:color w:val="000000"/>
        </w:rPr>
        <w:t>го используются поколения в GC?</w:t>
      </w:r>
    </w:p>
    <w:p w14:paraId="45526436" w14:textId="7DC556E2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Поколение показывает, сколько сборок мусора пережил объект</w:t>
      </w:r>
    </w:p>
    <w:p w14:paraId="6D5D3025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2B059834" w14:textId="16A30C0C" w:rsidR="008B5C57" w:rsidRPr="00DE0A85" w:rsidRDefault="008B5C57" w:rsidP="001C7407">
      <w:pPr>
        <w:pStyle w:val="2"/>
        <w:numPr>
          <w:ilvl w:val="1"/>
          <w:numId w:val="25"/>
        </w:numPr>
      </w:pPr>
      <w:r>
        <w:rPr>
          <w:rFonts w:ascii="TimesNewRomanPSMT" w:hAnsi="TimesNewRomanPSMT"/>
          <w:color w:val="000000"/>
        </w:rPr>
        <w:t>Что такое LOH?</w:t>
      </w:r>
    </w:p>
    <w:p w14:paraId="0811EA3A" w14:textId="2B48CFDB" w:rsid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Куча, где хранятся большие объекты</w:t>
      </w:r>
    </w:p>
    <w:p w14:paraId="42A090E8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1C929997" w14:textId="7B32D845" w:rsidR="008B5C57" w:rsidRPr="00DE0A85" w:rsidRDefault="008B5C57" w:rsidP="001C7407">
      <w:pPr>
        <w:pStyle w:val="2"/>
        <w:numPr>
          <w:ilvl w:val="1"/>
          <w:numId w:val="25"/>
        </w:numPr>
      </w:pPr>
      <w:r w:rsidRPr="008B5C57">
        <w:rPr>
          <w:rFonts w:ascii="TimesNewRomanPSMT" w:hAnsi="TimesNewRomanPSMT"/>
          <w:color w:val="000000"/>
        </w:rPr>
        <w:t>Как работать с неуправляемым</w:t>
      </w:r>
      <w:r>
        <w:rPr>
          <w:rFonts w:ascii="TimesNewRomanPSMT" w:hAnsi="TimesNewRomanPSMT"/>
          <w:color w:val="000000"/>
        </w:rPr>
        <w:t xml:space="preserve"> (небезопасным кодом) в C#?</w:t>
      </w:r>
    </w:p>
    <w:p w14:paraId="689FC0F5" w14:textId="2E4639EF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E20E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AllowUnsafeBlocks</w:t>
      </w:r>
      <w:proofErr w:type="spellEnd"/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  <w:r w:rsidRPr="004E20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true</w:t>
      </w:r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4E20E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AllowUnsafeBlocks</w:t>
      </w:r>
      <w:proofErr w:type="spellEnd"/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712889D8" w14:textId="77777777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>unsafe</w:t>
      </w:r>
    </w:p>
    <w:p w14:paraId="5A37E40A" w14:textId="2D34460D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>{</w:t>
      </w:r>
    </w:p>
    <w:p w14:paraId="49702236" w14:textId="2A2226AF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 xml:space="preserve">    //</w:t>
      </w:r>
      <w:r>
        <w:rPr>
          <w:rFonts w:ascii="TimesNewRomanPSMT" w:hAnsi="TimesNewRomanPSMT"/>
          <w:color w:val="000000"/>
        </w:rPr>
        <w:t>Код</w:t>
      </w:r>
    </w:p>
    <w:p w14:paraId="6F5DA8DF" w14:textId="226A11C1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>}</w:t>
      </w:r>
    </w:p>
    <w:p w14:paraId="4AFD86F8" w14:textId="77777777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FD1151E" w14:textId="1783DC6B" w:rsidR="00DE0A85" w:rsidRPr="00DE0A85" w:rsidRDefault="008B5C57" w:rsidP="001C7407">
      <w:pPr>
        <w:pStyle w:val="2"/>
        <w:numPr>
          <w:ilvl w:val="1"/>
          <w:numId w:val="25"/>
        </w:numPr>
      </w:pPr>
      <w:r w:rsidRPr="008B5C57">
        <w:rPr>
          <w:rFonts w:ascii="TimesNewRomanPSMT" w:hAnsi="TimesNewRomanPSMT"/>
          <w:color w:val="000000"/>
        </w:rPr>
        <w:t xml:space="preserve">Зачем используется </w:t>
      </w:r>
      <w:proofErr w:type="spellStart"/>
      <w:r w:rsidRPr="008B5C57">
        <w:rPr>
          <w:rFonts w:ascii="TimesNewRomanPSMT" w:hAnsi="TimesNewRomanPSMT"/>
          <w:color w:val="000000"/>
        </w:rPr>
        <w:t>IDisposable</w:t>
      </w:r>
      <w:proofErr w:type="spellEnd"/>
      <w:r w:rsidRPr="008B5C57">
        <w:rPr>
          <w:rFonts w:ascii="TimesNewRomanPSMT" w:hAnsi="TimesNewRomanPSMT"/>
          <w:color w:val="000000"/>
        </w:rPr>
        <w:t xml:space="preserve">? Чем он отличается от </w:t>
      </w:r>
      <w:proofErr w:type="spellStart"/>
      <w:r w:rsidRPr="008B5C57">
        <w:rPr>
          <w:rFonts w:ascii="TimesNewRomanPSMT" w:hAnsi="TimesNewRomanPSMT"/>
          <w:color w:val="000000"/>
        </w:rPr>
        <w:t>финализатора</w:t>
      </w:r>
      <w:proofErr w:type="spellEnd"/>
      <w:r w:rsidRPr="008B5C57">
        <w:rPr>
          <w:rFonts w:ascii="TimesNewRomanPSMT" w:hAnsi="TimesNewRomanPSMT"/>
          <w:color w:val="000000"/>
        </w:rPr>
        <w:t>?</w:t>
      </w:r>
    </w:p>
    <w:p w14:paraId="161A9F1B" w14:textId="37292D78" w:rsidR="00DE0A85" w:rsidRDefault="00DE0A85" w:rsidP="00DE0A85">
      <w:pPr>
        <w:pStyle w:val="2"/>
        <w:numPr>
          <w:ilvl w:val="0"/>
          <w:numId w:val="0"/>
        </w:numPr>
        <w:ind w:left="567"/>
      </w:pPr>
      <w:proofErr w:type="spellStart"/>
      <w:r>
        <w:t>IDisposable</w:t>
      </w:r>
      <w:proofErr w:type="spellEnd"/>
      <w:r>
        <w:t xml:space="preserve"> - интерфейс для явного освобождения ресурсов</w:t>
      </w:r>
    </w:p>
    <w:p w14:paraId="38ABC053" w14:textId="3EE2D9FF" w:rsidR="00DE0A85" w:rsidRPr="00DE0A85" w:rsidRDefault="00DE0A85" w:rsidP="00DE0A85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Dispose</w:t>
      </w:r>
      <w:r>
        <w:t xml:space="preserve"> вызывается программистом, </w:t>
      </w:r>
      <w:proofErr w:type="spellStart"/>
      <w:r>
        <w:t>финализатор</w:t>
      </w:r>
      <w:proofErr w:type="spellEnd"/>
      <w:r>
        <w:t xml:space="preserve"> вызывается автоматически при удалении объекта.</w:t>
      </w:r>
    </w:p>
    <w:p w14:paraId="0FDB5645" w14:textId="6E463C4A" w:rsidR="008B5C57" w:rsidRPr="00DE0A85" w:rsidRDefault="00DE0A85" w:rsidP="00DE0A85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="008B5C57" w:rsidRPr="00DE0A85">
        <w:rPr>
          <w:b/>
        </w:rPr>
        <w:t>Вывод</w:t>
      </w:r>
    </w:p>
    <w:p w14:paraId="6C89428C" w14:textId="34577868" w:rsidR="008B5C57" w:rsidRPr="0026565D" w:rsidRDefault="008B5C57" w:rsidP="008B5C57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созданы алгоритмы, содержащие функции для управления памятью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68CAD883" w14:textId="77777777" w:rsidR="008B5C57" w:rsidRDefault="008B5C57" w:rsidP="008B5C5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1F12C928" w14:textId="7A560E3B" w:rsidR="004E20E1" w:rsidRDefault="004E20E1" w:rsidP="004E20E1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№1</w:t>
      </w:r>
      <w:r w:rsidRPr="004E20E1">
        <w:rPr>
          <w:rFonts w:ascii="TimesNewRomanPS-BoldMT" w:hAnsi="TimesNewRomanPS-BoldMT"/>
          <w:bCs w:val="0"/>
          <w:color w:val="000000"/>
          <w:sz w:val="30"/>
          <w:szCs w:val="30"/>
        </w:rPr>
        <w:t>6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A5457D">
        <w:t>Разработка TUI, CLI приложений</w:t>
      </w:r>
    </w:p>
    <w:p w14:paraId="2EBBBEE0" w14:textId="77777777" w:rsidR="004E20E1" w:rsidRDefault="004E20E1" w:rsidP="001C7407">
      <w:pPr>
        <w:pStyle w:val="1"/>
        <w:numPr>
          <w:ilvl w:val="0"/>
          <w:numId w:val="27"/>
        </w:numPr>
      </w:pPr>
      <w:r>
        <w:t>Цель работы</w:t>
      </w:r>
    </w:p>
    <w:p w14:paraId="73966BD1" w14:textId="1F2756D5" w:rsidR="004E20E1" w:rsidRPr="004E20E1" w:rsidRDefault="004E20E1" w:rsidP="004E20E1">
      <w:pPr>
        <w:pStyle w:val="2"/>
        <w:numPr>
          <w:ilvl w:val="0"/>
          <w:numId w:val="0"/>
        </w:numPr>
        <w:ind w:left="426"/>
      </w:pPr>
      <w:r w:rsidRPr="008B5C57">
        <w:rPr>
          <w:rFonts w:ascii="TimesNewRomanPSMT" w:hAnsi="TimesNewRomanPSMT"/>
          <w:color w:val="000000"/>
        </w:rPr>
        <w:t xml:space="preserve">1.1 </w:t>
      </w:r>
      <w:r>
        <w:t>Изучить процесс разработки консольных приложений с продвинутым пользовательским интерфейсом</w:t>
      </w:r>
      <w:r w:rsidRPr="00647CC3">
        <w:t xml:space="preserve">; </w:t>
      </w:r>
    </w:p>
    <w:p w14:paraId="6CB325F6" w14:textId="77777777" w:rsidR="004E20E1" w:rsidRDefault="004E20E1" w:rsidP="001C7407">
      <w:pPr>
        <w:pStyle w:val="1"/>
        <w:numPr>
          <w:ilvl w:val="0"/>
          <w:numId w:val="7"/>
        </w:numPr>
      </w:pPr>
      <w:r>
        <w:t>Контрольные вопросы</w:t>
      </w:r>
    </w:p>
    <w:p w14:paraId="79677291" w14:textId="7098BC6C" w:rsid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Какие основные классы используются в </w:t>
      </w:r>
      <w:proofErr w:type="spellStart"/>
      <w:r w:rsidRPr="004E20E1">
        <w:rPr>
          <w:rFonts w:ascii="TimesNewRomanPSMT" w:hAnsi="TimesNewRomanPSMT"/>
          <w:color w:val="000000"/>
        </w:rPr>
        <w:t>System.CommandLine</w:t>
      </w:r>
      <w:proofErr w:type="spellEnd"/>
      <w:r w:rsidRPr="004E20E1">
        <w:rPr>
          <w:rFonts w:ascii="TimesNewRomanPSMT" w:hAnsi="TimesNewRomanPSMT"/>
          <w:color w:val="000000"/>
        </w:rPr>
        <w:t>?</w:t>
      </w:r>
    </w:p>
    <w:p w14:paraId="2E816F60" w14:textId="13276737" w:rsid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E20E1">
        <w:rPr>
          <w:rFonts w:ascii="TimesNewRomanPSMT" w:hAnsi="TimesNewRomanPSMT"/>
          <w:color w:val="000000"/>
        </w:rPr>
        <w:t>RootCommand</w:t>
      </w:r>
      <w:proofErr w:type="spellEnd"/>
      <w:r w:rsidRPr="004E20E1">
        <w:rPr>
          <w:rFonts w:ascii="TimesNewRomanPSMT" w:hAnsi="TimesNewRomanPSMT"/>
          <w:color w:val="000000"/>
        </w:rPr>
        <w:t xml:space="preserve">, </w:t>
      </w:r>
      <w:proofErr w:type="spellStart"/>
      <w:r w:rsidRPr="004E20E1">
        <w:rPr>
          <w:rFonts w:ascii="TimesNewRomanPSMT" w:hAnsi="TimesNewRomanPSMT"/>
          <w:color w:val="000000"/>
        </w:rPr>
        <w:t>Command</w:t>
      </w:r>
      <w:proofErr w:type="spellEnd"/>
      <w:r w:rsidRPr="004E20E1">
        <w:rPr>
          <w:rFonts w:ascii="TimesNewRomanPSMT" w:hAnsi="TimesNewRomanPSMT"/>
          <w:color w:val="000000"/>
        </w:rPr>
        <w:t xml:space="preserve">, </w:t>
      </w:r>
      <w:proofErr w:type="spellStart"/>
      <w:r w:rsidRPr="004E20E1">
        <w:rPr>
          <w:rFonts w:ascii="TimesNewRomanPSMT" w:hAnsi="TimesNewRomanPSMT"/>
          <w:color w:val="000000"/>
        </w:rPr>
        <w:t>Option</w:t>
      </w:r>
      <w:proofErr w:type="spellEnd"/>
      <w:r w:rsidRPr="004E20E1">
        <w:rPr>
          <w:rFonts w:ascii="TimesNewRomanPSMT" w:hAnsi="TimesNewRomanPSMT"/>
          <w:color w:val="000000"/>
        </w:rPr>
        <w:t>.</w:t>
      </w:r>
    </w:p>
    <w:p w14:paraId="5FED4F27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0A32315" w14:textId="50B3A2CA" w:rsidR="004E20E1" w:rsidRP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 добавить параметры командной строки при помощи </w:t>
      </w:r>
      <w:proofErr w:type="spellStart"/>
      <w:r w:rsidRPr="004E20E1">
        <w:rPr>
          <w:rFonts w:ascii="TimesNewRomanPSMT" w:hAnsi="TimesNewRomanPSMT"/>
          <w:color w:val="000000"/>
        </w:rPr>
        <w:t>System.CommandLine</w:t>
      </w:r>
      <w:proofErr w:type="spellEnd"/>
      <w:r w:rsidRPr="004E20E1">
        <w:rPr>
          <w:rFonts w:ascii="TimesNewRomanPSMT" w:hAnsi="TimesNewRomanPSMT"/>
          <w:color w:val="000000"/>
        </w:rPr>
        <w:t>?</w:t>
      </w:r>
    </w:p>
    <w:p w14:paraId="09385222" w14:textId="2CD4973A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4E20E1">
        <w:rPr>
          <w:rFonts w:ascii="TimesNewRomanPSMT" w:hAnsi="TimesNewRomanPSMT"/>
          <w:color w:val="000000"/>
          <w:lang w:val="en-US"/>
        </w:rPr>
        <w:t>var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loginOption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= new Option&lt;string?&gt;("--login");</w:t>
      </w:r>
    </w:p>
    <w:p w14:paraId="72BA502D" w14:textId="317EA186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E20E1">
        <w:rPr>
          <w:rFonts w:ascii="TimesNewRomanPSMT" w:hAnsi="TimesNewRomanPSMT"/>
          <w:color w:val="000000"/>
        </w:rPr>
        <w:t>registrCommand.Options.Add</w:t>
      </w:r>
      <w:proofErr w:type="spellEnd"/>
      <w:r w:rsidRPr="004E20E1">
        <w:rPr>
          <w:rFonts w:ascii="TimesNewRomanPSMT" w:hAnsi="TimesNewRomanPSMT"/>
          <w:color w:val="000000"/>
        </w:rPr>
        <w:t>(</w:t>
      </w:r>
      <w:proofErr w:type="spellStart"/>
      <w:r w:rsidRPr="004E20E1">
        <w:rPr>
          <w:rFonts w:ascii="TimesNewRomanPSMT" w:hAnsi="TimesNewRomanPSMT"/>
          <w:color w:val="000000"/>
        </w:rPr>
        <w:t>loginOption</w:t>
      </w:r>
      <w:proofErr w:type="spellEnd"/>
      <w:r w:rsidRPr="004E20E1">
        <w:rPr>
          <w:rFonts w:ascii="TimesNewRomanPSMT" w:hAnsi="TimesNewRomanPSMT"/>
          <w:color w:val="000000"/>
        </w:rPr>
        <w:t>);</w:t>
      </w:r>
    </w:p>
    <w:p w14:paraId="4F344330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5D85A096" w14:textId="4E9008BC" w:rsid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>Какие основные элементы управлен</w:t>
      </w:r>
      <w:r>
        <w:rPr>
          <w:rFonts w:ascii="TimesNewRomanPSMT" w:hAnsi="TimesNewRomanPSMT"/>
          <w:color w:val="000000"/>
        </w:rPr>
        <w:t xml:space="preserve">ия используются в </w:t>
      </w:r>
      <w:proofErr w:type="spellStart"/>
      <w:r>
        <w:rPr>
          <w:rFonts w:ascii="TimesNewRomanPSMT" w:hAnsi="TimesNewRomanPSMT"/>
          <w:color w:val="000000"/>
        </w:rPr>
        <w:t>Terminal.Gui</w:t>
      </w:r>
      <w:proofErr w:type="spellEnd"/>
      <w:r>
        <w:rPr>
          <w:rFonts w:ascii="TimesNewRomanPSMT" w:hAnsi="TimesNewRomanPSMT"/>
          <w:color w:val="000000"/>
        </w:rPr>
        <w:t>?</w:t>
      </w:r>
    </w:p>
    <w:p w14:paraId="06ABEF6A" w14:textId="0E4CBCE1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4E20E1">
        <w:rPr>
          <w:rFonts w:ascii="TimesNewRomanPSMT" w:hAnsi="TimesNewRomanPSMT"/>
          <w:color w:val="000000"/>
        </w:rPr>
        <w:t>Button</w:t>
      </w:r>
      <w:proofErr w:type="spellEnd"/>
      <w:r>
        <w:rPr>
          <w:rFonts w:ascii="TimesNewRomanPSMT" w:hAnsi="TimesNewRomanPSMT"/>
          <w:color w:val="000000"/>
          <w:lang w:val="en-US"/>
        </w:rPr>
        <w:t xml:space="preserve">, Label,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CheckBox</w:t>
      </w:r>
      <w:proofErr w:type="spellEnd"/>
      <w:r>
        <w:rPr>
          <w:rFonts w:ascii="TimesNewRomanPSMT" w:hAnsi="TimesNewRomanPSMT"/>
          <w:color w:val="000000"/>
          <w:lang w:val="en-US"/>
        </w:rPr>
        <w:t xml:space="preserve">,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Textfield</w:t>
      </w:r>
      <w:proofErr w:type="spellEnd"/>
    </w:p>
    <w:p w14:paraId="2F6C657F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6A6E9107" w14:textId="25D21824" w:rsidR="004E20E1" w:rsidRP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 в </w:t>
      </w:r>
      <w:proofErr w:type="spellStart"/>
      <w:r w:rsidRPr="004E20E1">
        <w:rPr>
          <w:rFonts w:ascii="TimesNewRomanPSMT" w:hAnsi="TimesNewRomanPSMT"/>
          <w:color w:val="000000"/>
        </w:rPr>
        <w:t>Terminal.Gui</w:t>
      </w:r>
      <w:proofErr w:type="spellEnd"/>
      <w:r w:rsidRPr="004E20E1">
        <w:rPr>
          <w:rFonts w:ascii="TimesNewRomanPSMT" w:hAnsi="TimesNewRomanPSMT"/>
          <w:color w:val="000000"/>
        </w:rPr>
        <w:t xml:space="preserve"> реализуются диалоговые окна?</w:t>
      </w:r>
    </w:p>
    <w:p w14:paraId="0518DC8F" w14:textId="12B750A1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 xml:space="preserve">Dialog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dialog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= new () </w:t>
      </w:r>
      <w:proofErr w:type="gramStart"/>
      <w:r w:rsidRPr="004E20E1">
        <w:rPr>
          <w:rFonts w:ascii="TimesNewRomanPSMT" w:hAnsi="TimesNewRomanPSMT"/>
          <w:color w:val="000000"/>
          <w:lang w:val="en-US"/>
        </w:rPr>
        <w:t>{ Title</w:t>
      </w:r>
      <w:proofErr w:type="gramEnd"/>
      <w:r w:rsidRPr="004E20E1">
        <w:rPr>
          <w:rFonts w:ascii="TimesNewRomanPSMT" w:hAnsi="TimesNewRomanPSMT"/>
          <w:color w:val="000000"/>
          <w:lang w:val="en-US"/>
        </w:rPr>
        <w:t xml:space="preserve"> = "Confirm" };</w:t>
      </w:r>
    </w:p>
    <w:p w14:paraId="1D9CF4C0" w14:textId="29662F6F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7D51D4AE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proofErr w:type="gramStart"/>
      <w:r w:rsidRPr="004E20E1">
        <w:rPr>
          <w:rFonts w:ascii="TimesNewRomanPSMT" w:hAnsi="TimesNewRomanPSMT"/>
          <w:color w:val="000000"/>
          <w:lang w:val="en-US"/>
        </w:rPr>
        <w:t>dialog.AddButton</w:t>
      </w:r>
      <w:proofErr w:type="spellEnd"/>
      <w:proofErr w:type="gramEnd"/>
      <w:r w:rsidRPr="004E20E1">
        <w:rPr>
          <w:rFonts w:ascii="TimesNewRomanPSMT" w:hAnsi="TimesNewRomanPSMT"/>
          <w:color w:val="000000"/>
          <w:lang w:val="en-US"/>
        </w:rPr>
        <w:t xml:space="preserve"> (new () { Title = "_Cancel" });</w:t>
      </w:r>
    </w:p>
    <w:p w14:paraId="50368C51" w14:textId="1950E43A" w:rsid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proofErr w:type="gramStart"/>
      <w:r w:rsidRPr="004E20E1">
        <w:rPr>
          <w:rFonts w:ascii="TimesNewRomanPSMT" w:hAnsi="TimesNewRomanPSMT"/>
          <w:color w:val="000000"/>
          <w:lang w:val="en-US"/>
        </w:rPr>
        <w:t>dialog.AddButton</w:t>
      </w:r>
      <w:proofErr w:type="spellEnd"/>
      <w:proofErr w:type="gramEnd"/>
      <w:r w:rsidRPr="004E20E1">
        <w:rPr>
          <w:rFonts w:ascii="TimesNewRomanPSMT" w:hAnsi="TimesNewRomanPSMT"/>
          <w:color w:val="000000"/>
          <w:lang w:val="en-US"/>
        </w:rPr>
        <w:t xml:space="preserve"> (new () { Title = "_Ok" });</w:t>
      </w:r>
    </w:p>
    <w:p w14:paraId="4F503E9D" w14:textId="77777777" w:rsidR="00D23FDB" w:rsidRPr="004E20E1" w:rsidRDefault="00D23FDB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128BC415" w14:textId="77777777" w:rsidR="004E20E1" w:rsidRPr="00DE0A85" w:rsidRDefault="004E20E1" w:rsidP="004E20E1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16EE089D" w14:textId="44CC6703" w:rsidR="004E20E1" w:rsidRPr="004E20E1" w:rsidRDefault="004E20E1" w:rsidP="004E20E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созданы консольные приложения с продвинутым пользовательским интерфейсом.</w:t>
      </w:r>
    </w:p>
    <w:p w14:paraId="44CD1E3D" w14:textId="77777777" w:rsidR="004E20E1" w:rsidRDefault="004E20E1" w:rsidP="004E20E1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063F9F3D" w14:textId="284DF718" w:rsidR="00D23FDB" w:rsidRPr="00D23FDB" w:rsidRDefault="00D23FDB" w:rsidP="00D23FDB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№22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6E1E75">
        <w:t>Изучение механизмов синхронизации потоков и обмена данными между ними</w:t>
      </w:r>
    </w:p>
    <w:p w14:paraId="51CC9D55" w14:textId="77777777" w:rsidR="00D23FDB" w:rsidRDefault="00D23FDB" w:rsidP="00D23FDB">
      <w:pPr>
        <w:pStyle w:val="1"/>
        <w:numPr>
          <w:ilvl w:val="0"/>
          <w:numId w:val="29"/>
        </w:numPr>
      </w:pPr>
      <w:r>
        <w:t>Цель работы</w:t>
      </w:r>
    </w:p>
    <w:p w14:paraId="43B3DADA" w14:textId="19828CED" w:rsidR="00D23FDB" w:rsidRPr="003A76D6" w:rsidRDefault="00D23FDB" w:rsidP="00D23FDB">
      <w:pPr>
        <w:pStyle w:val="2"/>
        <w:numPr>
          <w:ilvl w:val="1"/>
          <w:numId w:val="28"/>
        </w:numPr>
        <w:ind w:left="0"/>
        <w:rPr>
          <w:b/>
          <w:bCs/>
        </w:rPr>
      </w:pPr>
      <w:r w:rsidRPr="003A76D6">
        <w:t xml:space="preserve">Научиться разрабатывать многопоточные приложения на C#; </w:t>
      </w:r>
    </w:p>
    <w:p w14:paraId="65DFA7AC" w14:textId="77777777" w:rsidR="00D23FDB" w:rsidRPr="003A76D6" w:rsidRDefault="00D23FDB" w:rsidP="00D23FDB">
      <w:pPr>
        <w:pStyle w:val="2"/>
        <w:numPr>
          <w:ilvl w:val="1"/>
          <w:numId w:val="28"/>
        </w:numPr>
        <w:ind w:left="0"/>
        <w:rPr>
          <w:b/>
          <w:bCs/>
        </w:rPr>
      </w:pPr>
      <w:r w:rsidRPr="003A76D6">
        <w:t xml:space="preserve">Научиться создавать и применять фоновые и основные потоки и выполнять обмен данных между ними в программах на C#. </w:t>
      </w:r>
    </w:p>
    <w:p w14:paraId="31BCAC3B" w14:textId="409C3541" w:rsidR="00D23FDB" w:rsidRPr="004E20E1" w:rsidRDefault="00D23FDB" w:rsidP="00D23FDB">
      <w:pPr>
        <w:pStyle w:val="2"/>
        <w:numPr>
          <w:ilvl w:val="0"/>
          <w:numId w:val="0"/>
        </w:numPr>
        <w:ind w:left="426"/>
      </w:pPr>
    </w:p>
    <w:p w14:paraId="2E2831EB" w14:textId="77777777" w:rsidR="00D23FDB" w:rsidRDefault="00D23FDB" w:rsidP="00D23FDB">
      <w:pPr>
        <w:pStyle w:val="1"/>
      </w:pPr>
      <w:r>
        <w:t>Контрольные вопросы</w:t>
      </w:r>
    </w:p>
    <w:p w14:paraId="425B288C" w14:textId="75741A96" w:rsidR="00D23FDB" w:rsidRDefault="00D23FDB" w:rsidP="00D23FDB">
      <w:pPr>
        <w:pStyle w:val="2"/>
      </w:pPr>
      <w:r w:rsidRPr="008A4B80">
        <w:t xml:space="preserve">В </w:t>
      </w:r>
      <w:r>
        <w:t>чем отличие потока от процесса?</w:t>
      </w:r>
    </w:p>
    <w:p w14:paraId="022CE5BC" w14:textId="24BFECCF" w:rsidR="00D23FDB" w:rsidRPr="00D23FDB" w:rsidRDefault="00D23FDB" w:rsidP="00D23FDB">
      <w:pPr>
        <w:pStyle w:val="2"/>
        <w:numPr>
          <w:ilvl w:val="0"/>
          <w:numId w:val="0"/>
        </w:numPr>
        <w:ind w:left="567"/>
      </w:pPr>
      <w:r w:rsidRPr="00D23FDB">
        <w:t>Процесс - это абстракция, которая представляет собой выполняющуюся программу и все связанные с ней ресурсы</w:t>
      </w:r>
      <w:r>
        <w:t xml:space="preserve">. </w:t>
      </w:r>
      <w:r w:rsidRPr="00D23FDB">
        <w:t xml:space="preserve">Поток </w:t>
      </w:r>
      <w:r>
        <w:rPr>
          <w:lang w:val="en-US"/>
        </w:rPr>
        <w:t>-</w:t>
      </w:r>
      <w:r w:rsidRPr="00D23FDB">
        <w:t xml:space="preserve"> это базовая единица выполнения кода внутри процесса.</w:t>
      </w:r>
    </w:p>
    <w:p w14:paraId="3C88AEF8" w14:textId="77777777" w:rsidR="00D23FDB" w:rsidRDefault="00D23FDB" w:rsidP="00D23FDB">
      <w:pPr>
        <w:pStyle w:val="2"/>
        <w:numPr>
          <w:ilvl w:val="0"/>
          <w:numId w:val="0"/>
        </w:numPr>
        <w:ind w:left="567"/>
      </w:pPr>
    </w:p>
    <w:p w14:paraId="3E2F4B9D" w14:textId="325D4C4C" w:rsidR="00D23FDB" w:rsidRDefault="00D23FDB" w:rsidP="00D23FDB">
      <w:pPr>
        <w:pStyle w:val="2"/>
      </w:pPr>
      <w:r w:rsidRPr="008A4B80">
        <w:t xml:space="preserve">Какие преимущества дает многопоточная архитектура? </w:t>
      </w:r>
    </w:p>
    <w:p w14:paraId="4044C2D2" w14:textId="2115E495" w:rsidR="00E74802" w:rsidRDefault="00E74802" w:rsidP="00E74802">
      <w:pPr>
        <w:pStyle w:val="2"/>
        <w:numPr>
          <w:ilvl w:val="0"/>
          <w:numId w:val="0"/>
        </w:numPr>
        <w:ind w:left="567"/>
      </w:pPr>
      <w:r>
        <w:t xml:space="preserve">Преимущества: </w:t>
      </w:r>
    </w:p>
    <w:p w14:paraId="5FEEDC6D" w14:textId="38829697" w:rsidR="00E74802" w:rsidRDefault="00E74802" w:rsidP="00E74802">
      <w:pPr>
        <w:pStyle w:val="2"/>
        <w:numPr>
          <w:ilvl w:val="0"/>
          <w:numId w:val="0"/>
        </w:numPr>
        <w:ind w:left="567"/>
      </w:pPr>
      <w:r>
        <w:t>- Ускорение вычислений,</w:t>
      </w:r>
    </w:p>
    <w:p w14:paraId="04D7ED9C" w14:textId="62D9E1E1" w:rsidR="00E74802" w:rsidRDefault="00E74802" w:rsidP="00E74802">
      <w:pPr>
        <w:pStyle w:val="2"/>
        <w:numPr>
          <w:ilvl w:val="0"/>
          <w:numId w:val="0"/>
        </w:numPr>
        <w:ind w:left="567"/>
      </w:pPr>
      <w:r>
        <w:t>- Увеличение отзывчивости,</w:t>
      </w:r>
    </w:p>
    <w:p w14:paraId="5BBB71F1" w14:textId="060B94BD" w:rsidR="00E74802" w:rsidRPr="00E74802" w:rsidRDefault="00E74802" w:rsidP="00E74802">
      <w:pPr>
        <w:pStyle w:val="2"/>
        <w:numPr>
          <w:ilvl w:val="0"/>
          <w:numId w:val="0"/>
        </w:numPr>
        <w:ind w:left="567"/>
      </w:pPr>
      <w:r>
        <w:t xml:space="preserve">- </w:t>
      </w:r>
      <w:r w:rsidRPr="00E74802">
        <w:t>Улучшение масштабируемости.</w:t>
      </w:r>
    </w:p>
    <w:p w14:paraId="05294431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3774AE30" w14:textId="6324A99C" w:rsidR="00D23FDB" w:rsidRDefault="00D23FDB" w:rsidP="00D23FDB">
      <w:pPr>
        <w:pStyle w:val="2"/>
      </w:pPr>
      <w:r w:rsidRPr="008A4B80">
        <w:t xml:space="preserve">Какие существуют основные </w:t>
      </w:r>
      <w:r w:rsidR="00E74802">
        <w:t>средства синхронизации потоков?</w:t>
      </w:r>
    </w:p>
    <w:p w14:paraId="108BA37C" w14:textId="6032AC77" w:rsidR="00E74802" w:rsidRDefault="00E74802" w:rsidP="00E74802">
      <w:pPr>
        <w:pStyle w:val="2"/>
        <w:numPr>
          <w:ilvl w:val="0"/>
          <w:numId w:val="0"/>
        </w:numPr>
        <w:ind w:left="567"/>
      </w:pPr>
      <w:proofErr w:type="spellStart"/>
      <w:r w:rsidRPr="00E74802">
        <w:t>Lock</w:t>
      </w:r>
      <w:proofErr w:type="spellEnd"/>
      <w:r w:rsidRPr="00E74802">
        <w:t xml:space="preserve">, </w:t>
      </w:r>
      <w:proofErr w:type="spellStart"/>
      <w:r w:rsidRPr="00E74802">
        <w:t>Monitor</w:t>
      </w:r>
      <w:proofErr w:type="spellEnd"/>
      <w:r w:rsidRPr="00E74802">
        <w:t xml:space="preserve">, </w:t>
      </w:r>
      <w:proofErr w:type="spellStart"/>
      <w:r w:rsidRPr="00E74802">
        <w:t>Mutex</w:t>
      </w:r>
      <w:proofErr w:type="spellEnd"/>
      <w:r w:rsidRPr="00E74802">
        <w:t xml:space="preserve">, </w:t>
      </w:r>
      <w:proofErr w:type="spellStart"/>
      <w:r w:rsidRPr="00E74802">
        <w:t>SpinLock</w:t>
      </w:r>
      <w:proofErr w:type="spellEnd"/>
      <w:r w:rsidRPr="00E74802">
        <w:t>.</w:t>
      </w:r>
    </w:p>
    <w:p w14:paraId="4E896DEF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124B2D59" w14:textId="130F35B6" w:rsidR="00D23FDB" w:rsidRDefault="00D23FDB" w:rsidP="00D23FDB">
      <w:pPr>
        <w:pStyle w:val="2"/>
      </w:pPr>
      <w:r w:rsidRPr="008A4B80">
        <w:t>Каким образом на однопроцессорных компьютерах исполняются многопоточные приложения?</w:t>
      </w:r>
    </w:p>
    <w:p w14:paraId="498C50D9" w14:textId="77A86798" w:rsidR="00E74802" w:rsidRPr="00E74802" w:rsidRDefault="00E74802" w:rsidP="00E74802">
      <w:pPr>
        <w:pStyle w:val="2"/>
        <w:numPr>
          <w:ilvl w:val="0"/>
          <w:numId w:val="0"/>
        </w:numPr>
        <w:ind w:left="567"/>
      </w:pPr>
      <w:r w:rsidRPr="00E74802">
        <w:t>Планировщик потоков выделяет активным потокам время на выполнение, а потоки, ожидающие или блокированные, не потребляют времени CPU.</w:t>
      </w:r>
    </w:p>
    <w:p w14:paraId="0B4A77FA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691774DD" w14:textId="77777777" w:rsidR="00D23FDB" w:rsidRDefault="00D23FDB" w:rsidP="00D23FDB">
      <w:pPr>
        <w:pStyle w:val="2"/>
      </w:pPr>
      <w:r w:rsidRPr="008A4B80">
        <w:t xml:space="preserve">Для чего </w:t>
      </w:r>
      <w:proofErr w:type="gramStart"/>
      <w:r w:rsidRPr="008A4B80">
        <w:t>в С</w:t>
      </w:r>
      <w:proofErr w:type="gramEnd"/>
      <w:r w:rsidRPr="008A4B80">
        <w:t xml:space="preserve"># используется класс </w:t>
      </w:r>
      <w:proofErr w:type="spellStart"/>
      <w:r w:rsidRPr="008A4B80">
        <w:t>Thread</w:t>
      </w:r>
      <w:proofErr w:type="spellEnd"/>
      <w:r w:rsidRPr="008A4B80">
        <w:t>?</w:t>
      </w:r>
    </w:p>
    <w:p w14:paraId="50245EE0" w14:textId="5EFBC3A1" w:rsidR="00D23FDB" w:rsidRPr="00E74802" w:rsidRDefault="00E74802" w:rsidP="00E7480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Для </w:t>
      </w:r>
      <w:r w:rsidRPr="00E74802">
        <w:rPr>
          <w:rFonts w:ascii="TimesNewRomanPSMT" w:hAnsi="TimesNewRomanPSMT"/>
          <w:color w:val="000000"/>
        </w:rPr>
        <w:t>запуска и выполнения нескольких потоков в рамках одного приложения</w:t>
      </w:r>
    </w:p>
    <w:p w14:paraId="671B08B5" w14:textId="77777777" w:rsidR="00E74802" w:rsidRPr="00D23FDB" w:rsidRDefault="00E74802" w:rsidP="00D23FDB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E58A55F" w14:textId="77777777" w:rsidR="00D23FDB" w:rsidRPr="00DE0A85" w:rsidRDefault="00D23FDB" w:rsidP="00D23FDB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49CCF9DD" w14:textId="5EA8E114" w:rsidR="00D23FDB" w:rsidRPr="004E20E1" w:rsidRDefault="00D23FDB" w:rsidP="00D23FDB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E74802">
        <w:rPr>
          <w:b w:val="0"/>
        </w:rPr>
        <w:t>созданы многопоточные консольные приложения</w:t>
      </w:r>
      <w:r>
        <w:rPr>
          <w:b w:val="0"/>
        </w:rPr>
        <w:t>.</w:t>
      </w:r>
    </w:p>
    <w:p w14:paraId="0E6380D1" w14:textId="2B55F264" w:rsidR="00C472B0" w:rsidRDefault="00C472B0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1A4D6F02" w14:textId="67E4C4EB" w:rsidR="00C472B0" w:rsidRPr="00D23FDB" w:rsidRDefault="00C472B0" w:rsidP="00C472B0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№24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483A80">
        <w:t xml:space="preserve">Разработка утилиты </w:t>
      </w:r>
      <w:proofErr w:type="spellStart"/>
      <w:r w:rsidRPr="00483A80">
        <w:t>скринсейвер</w:t>
      </w:r>
      <w:proofErr w:type="spellEnd"/>
    </w:p>
    <w:p w14:paraId="27A85E98" w14:textId="77777777" w:rsidR="00C472B0" w:rsidRDefault="00C472B0" w:rsidP="00C472B0">
      <w:pPr>
        <w:pStyle w:val="1"/>
        <w:numPr>
          <w:ilvl w:val="0"/>
          <w:numId w:val="30"/>
        </w:numPr>
      </w:pPr>
      <w:r>
        <w:t>Цель работы</w:t>
      </w:r>
    </w:p>
    <w:p w14:paraId="5CD32B8B" w14:textId="77777777" w:rsidR="00C472B0" w:rsidRPr="001A189A" w:rsidRDefault="00C472B0" w:rsidP="00C472B0">
      <w:pPr>
        <w:pStyle w:val="2"/>
        <w:numPr>
          <w:ilvl w:val="1"/>
          <w:numId w:val="14"/>
        </w:numPr>
      </w:pPr>
      <w:r w:rsidRPr="00CA701D">
        <w:t>Научиться разрабатывать оконные приложения-заставки, используя таймер</w:t>
      </w:r>
      <w:r w:rsidRPr="001A189A">
        <w:t>.</w:t>
      </w:r>
    </w:p>
    <w:p w14:paraId="16A31A71" w14:textId="77777777" w:rsidR="00C472B0" w:rsidRPr="004E20E1" w:rsidRDefault="00C472B0" w:rsidP="00C472B0">
      <w:pPr>
        <w:pStyle w:val="2"/>
        <w:numPr>
          <w:ilvl w:val="0"/>
          <w:numId w:val="0"/>
        </w:numPr>
        <w:ind w:left="426"/>
      </w:pPr>
    </w:p>
    <w:p w14:paraId="0A3A13B5" w14:textId="77777777" w:rsidR="00C472B0" w:rsidRDefault="00C472B0" w:rsidP="00C472B0">
      <w:pPr>
        <w:pStyle w:val="1"/>
      </w:pPr>
      <w:r>
        <w:t>Контрольные вопросы</w:t>
      </w:r>
    </w:p>
    <w:p w14:paraId="1D703C49" w14:textId="7E009467" w:rsidR="00C472B0" w:rsidRDefault="00C472B0" w:rsidP="00C472B0">
      <w:pPr>
        <w:pStyle w:val="2"/>
      </w:pPr>
      <w:r>
        <w:t>Что такое «утилита»?</w:t>
      </w:r>
    </w:p>
    <w:p w14:paraId="774A3989" w14:textId="671CD358" w:rsidR="00C472B0" w:rsidRDefault="00C472B0" w:rsidP="00C472B0">
      <w:pPr>
        <w:pStyle w:val="2"/>
        <w:numPr>
          <w:ilvl w:val="0"/>
          <w:numId w:val="0"/>
        </w:numPr>
        <w:ind w:left="567"/>
      </w:pPr>
      <w:r>
        <w:t>Э</w:t>
      </w:r>
      <w:r w:rsidRPr="00C472B0">
        <w:t>то вспомогательная компьютерная программа, предназначенная для обслуживания, диагностики, настройки и оптимизации работы компьютера или конкретного программного обеспечения.</w:t>
      </w:r>
    </w:p>
    <w:p w14:paraId="6D94E4E4" w14:textId="77777777" w:rsidR="00C472B0" w:rsidRDefault="00C472B0" w:rsidP="00C472B0">
      <w:pPr>
        <w:pStyle w:val="2"/>
        <w:numPr>
          <w:ilvl w:val="0"/>
          <w:numId w:val="0"/>
        </w:numPr>
        <w:ind w:left="567"/>
      </w:pPr>
    </w:p>
    <w:p w14:paraId="75C58F03" w14:textId="6E94DE89" w:rsidR="00C472B0" w:rsidRDefault="00C472B0" w:rsidP="00C472B0">
      <w:pPr>
        <w:pStyle w:val="2"/>
      </w:pPr>
      <w:r>
        <w:t>Что такое «</w:t>
      </w:r>
      <w:proofErr w:type="spellStart"/>
      <w:r>
        <w:t>скринсейвер</w:t>
      </w:r>
      <w:proofErr w:type="spellEnd"/>
      <w:r>
        <w:t>»?</w:t>
      </w:r>
    </w:p>
    <w:p w14:paraId="602A2A39" w14:textId="007EB6EC" w:rsidR="00C472B0" w:rsidRDefault="00C472B0" w:rsidP="00C472B0">
      <w:pPr>
        <w:pStyle w:val="2"/>
        <w:numPr>
          <w:ilvl w:val="0"/>
          <w:numId w:val="0"/>
        </w:numPr>
        <w:ind w:left="567"/>
      </w:pPr>
      <w:r>
        <w:t>Э</w:t>
      </w:r>
      <w:r w:rsidRPr="00C472B0">
        <w:t>то программа или встроенная функция операционной системы, которая автоматически активируется при бездействии пользователя и изменяет изображение на экране.</w:t>
      </w:r>
    </w:p>
    <w:p w14:paraId="1AECABB8" w14:textId="77777777" w:rsidR="00C472B0" w:rsidRDefault="00C472B0" w:rsidP="00C472B0">
      <w:pPr>
        <w:pStyle w:val="2"/>
        <w:numPr>
          <w:ilvl w:val="0"/>
          <w:numId w:val="0"/>
        </w:numPr>
        <w:ind w:left="567"/>
      </w:pPr>
    </w:p>
    <w:p w14:paraId="370C65C5" w14:textId="77777777" w:rsidR="00C472B0" w:rsidRDefault="00C472B0" w:rsidP="00C472B0">
      <w:pPr>
        <w:pStyle w:val="2"/>
      </w:pPr>
      <w:r w:rsidRPr="00E80EF8">
        <w:t xml:space="preserve">Какое расширение должно быть у файлов-заставок в </w:t>
      </w:r>
      <w:proofErr w:type="spellStart"/>
      <w:r w:rsidRPr="00E80EF8">
        <w:t>Windows</w:t>
      </w:r>
      <w:proofErr w:type="spellEnd"/>
      <w:r w:rsidRPr="00E80EF8">
        <w:t>?</w:t>
      </w:r>
    </w:p>
    <w:p w14:paraId="32819700" w14:textId="7F56CF9B" w:rsidR="00C472B0" w:rsidRDefault="009F11CC" w:rsidP="00C472B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9F11CC">
        <w:rPr>
          <w:rFonts w:ascii="TimesNewRomanPSMT" w:hAnsi="TimesNewRomanPSMT"/>
          <w:color w:val="000000"/>
        </w:rPr>
        <w:t xml:space="preserve">Файлы </w:t>
      </w:r>
      <w:proofErr w:type="spellStart"/>
      <w:r>
        <w:rPr>
          <w:rFonts w:ascii="TimesNewRomanPSMT" w:hAnsi="TimesNewRomanPSMT"/>
          <w:color w:val="000000"/>
        </w:rPr>
        <w:t>скринсейверов</w:t>
      </w:r>
      <w:proofErr w:type="spellEnd"/>
      <w:r w:rsidRPr="009F11CC">
        <w:rPr>
          <w:rFonts w:ascii="TimesNewRomanPSMT" w:hAnsi="TimesNewRomanPSMT"/>
          <w:color w:val="000000"/>
        </w:rPr>
        <w:t xml:space="preserve"> в </w:t>
      </w:r>
      <w:proofErr w:type="spellStart"/>
      <w:r w:rsidRPr="009F11CC">
        <w:rPr>
          <w:rFonts w:ascii="TimesNewRomanPSMT" w:hAnsi="TimesNewRomanPSMT"/>
          <w:color w:val="000000"/>
        </w:rPr>
        <w:t>Windows</w:t>
      </w:r>
      <w:proofErr w:type="spellEnd"/>
      <w:r w:rsidRPr="009F11CC">
        <w:rPr>
          <w:rFonts w:ascii="TimesNewRomanPSMT" w:hAnsi="TimesNewRomanPSMT"/>
          <w:color w:val="000000"/>
        </w:rPr>
        <w:t xml:space="preserve"> имеют расш</w:t>
      </w:r>
      <w:r w:rsidR="00631392">
        <w:rPr>
          <w:rFonts w:ascii="TimesNewRomanPSMT" w:hAnsi="TimesNewRomanPSMT"/>
          <w:color w:val="000000"/>
        </w:rPr>
        <w:t>ирение .</w:t>
      </w:r>
      <w:proofErr w:type="spellStart"/>
      <w:r w:rsidR="00631392">
        <w:rPr>
          <w:rFonts w:ascii="TimesNewRomanPSMT" w:hAnsi="TimesNewRomanPSMT"/>
          <w:color w:val="000000"/>
        </w:rPr>
        <w:t>scr</w:t>
      </w:r>
      <w:proofErr w:type="spellEnd"/>
    </w:p>
    <w:p w14:paraId="18811BC1" w14:textId="77777777" w:rsidR="009F11CC" w:rsidRPr="00D23FDB" w:rsidRDefault="009F11CC" w:rsidP="00C472B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08ABC7C" w14:textId="77777777" w:rsidR="00C472B0" w:rsidRPr="00DE0A85" w:rsidRDefault="00C472B0" w:rsidP="00C472B0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556DA096" w14:textId="1FE62117" w:rsidR="00C472B0" w:rsidRPr="004E20E1" w:rsidRDefault="00C472B0" w:rsidP="00C472B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создано оконное приложение-заставка с использованием таймера.</w:t>
      </w:r>
    </w:p>
    <w:p w14:paraId="1B40A6D8" w14:textId="5B078523" w:rsidR="009A2CF4" w:rsidRDefault="009A2CF4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62969029" w14:textId="3687A33A" w:rsidR="009A2CF4" w:rsidRPr="00D23FDB" w:rsidRDefault="009A2CF4" w:rsidP="009A2CF4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№25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3D4FD6">
        <w:t xml:space="preserve">Изучение процесса </w:t>
      </w:r>
      <w:proofErr w:type="spellStart"/>
      <w:r w:rsidRPr="003D4FD6">
        <w:t>отрисовки</w:t>
      </w:r>
      <w:proofErr w:type="spellEnd"/>
      <w:r w:rsidRPr="003D4FD6">
        <w:t xml:space="preserve"> графики</w:t>
      </w:r>
    </w:p>
    <w:p w14:paraId="45255973" w14:textId="77777777" w:rsidR="009A2CF4" w:rsidRDefault="009A2CF4" w:rsidP="009A2CF4">
      <w:pPr>
        <w:pStyle w:val="1"/>
        <w:numPr>
          <w:ilvl w:val="0"/>
          <w:numId w:val="32"/>
        </w:numPr>
      </w:pPr>
      <w:r>
        <w:t>Цель работы</w:t>
      </w:r>
    </w:p>
    <w:p w14:paraId="3ECC1FD3" w14:textId="77777777" w:rsidR="009A2CF4" w:rsidRPr="001A189A" w:rsidRDefault="009A2CF4" w:rsidP="009A2CF4">
      <w:pPr>
        <w:pStyle w:val="2"/>
        <w:numPr>
          <w:ilvl w:val="1"/>
          <w:numId w:val="15"/>
        </w:numPr>
      </w:pPr>
      <w:r w:rsidRPr="00CA701D">
        <w:t>Научиться разрабатывать</w:t>
      </w:r>
      <w:r>
        <w:t xml:space="preserve"> пользовательские графические элементы в </w:t>
      </w:r>
      <w:r w:rsidRPr="00CA701D">
        <w:t>оконных приложения</w:t>
      </w:r>
      <w:r>
        <w:t>х</w:t>
      </w:r>
      <w:r w:rsidRPr="001A189A">
        <w:t>.</w:t>
      </w:r>
    </w:p>
    <w:p w14:paraId="2ED950D9" w14:textId="77777777" w:rsidR="009A2CF4" w:rsidRPr="004E20E1" w:rsidRDefault="009A2CF4" w:rsidP="009A2CF4">
      <w:pPr>
        <w:pStyle w:val="2"/>
        <w:numPr>
          <w:ilvl w:val="0"/>
          <w:numId w:val="0"/>
        </w:numPr>
        <w:ind w:left="426"/>
      </w:pPr>
    </w:p>
    <w:p w14:paraId="61FF7244" w14:textId="77777777" w:rsidR="009A2CF4" w:rsidRDefault="009A2CF4" w:rsidP="009A2CF4">
      <w:pPr>
        <w:pStyle w:val="1"/>
      </w:pPr>
      <w:r>
        <w:t>Контрольные вопросы</w:t>
      </w:r>
    </w:p>
    <w:p w14:paraId="0A379E2D" w14:textId="77777777" w:rsidR="006937FA" w:rsidRDefault="006937FA" w:rsidP="006937FA">
      <w:pPr>
        <w:pStyle w:val="2"/>
      </w:pPr>
      <w:r>
        <w:t xml:space="preserve">Для чего используется класс </w:t>
      </w:r>
      <w:proofErr w:type="spellStart"/>
      <w:r w:rsidRPr="009A2CF4">
        <w:rPr>
          <w:lang w:val="en-US"/>
        </w:rPr>
        <w:t>SolidColorBrush</w:t>
      </w:r>
      <w:proofErr w:type="spellEnd"/>
      <w:r w:rsidRPr="00605399">
        <w:t>?</w:t>
      </w:r>
    </w:p>
    <w:p w14:paraId="4AD6A618" w14:textId="1638BB59" w:rsidR="006937FA" w:rsidRDefault="006937FA" w:rsidP="006937FA">
      <w:pPr>
        <w:pStyle w:val="2"/>
        <w:numPr>
          <w:ilvl w:val="0"/>
          <w:numId w:val="0"/>
        </w:numPr>
        <w:ind w:left="567"/>
      </w:pPr>
      <w:r>
        <w:t>Заливка сплошным цветом</w:t>
      </w:r>
      <w:r w:rsidR="004E52ED">
        <w:t>.</w:t>
      </w:r>
    </w:p>
    <w:p w14:paraId="768B3AB4" w14:textId="77777777" w:rsidR="006937FA" w:rsidRPr="00605399" w:rsidRDefault="006937FA" w:rsidP="006937FA">
      <w:pPr>
        <w:pStyle w:val="2"/>
        <w:numPr>
          <w:ilvl w:val="0"/>
          <w:numId w:val="0"/>
        </w:numPr>
        <w:ind w:left="567"/>
      </w:pPr>
    </w:p>
    <w:p w14:paraId="5F39A6BC" w14:textId="469D8154" w:rsidR="009A2CF4" w:rsidRDefault="009A2CF4" w:rsidP="009A2CF4">
      <w:pPr>
        <w:pStyle w:val="2"/>
      </w:pPr>
      <w:r>
        <w:t xml:space="preserve">Для чего используется класс </w:t>
      </w:r>
      <w:r w:rsidRPr="009A2CF4">
        <w:rPr>
          <w:lang w:val="en-US"/>
        </w:rPr>
        <w:t>Pen</w:t>
      </w:r>
      <w:r w:rsidRPr="00605399">
        <w:t>?</w:t>
      </w:r>
    </w:p>
    <w:p w14:paraId="237745DD" w14:textId="0B4CA3E8" w:rsidR="006937FA" w:rsidRDefault="006937FA" w:rsidP="006937FA">
      <w:pPr>
        <w:pStyle w:val="2"/>
        <w:numPr>
          <w:ilvl w:val="0"/>
          <w:numId w:val="0"/>
        </w:numPr>
        <w:ind w:left="567"/>
      </w:pPr>
      <w:proofErr w:type="spellStart"/>
      <w:r>
        <w:t>Отрисовка</w:t>
      </w:r>
      <w:proofErr w:type="spellEnd"/>
      <w:r>
        <w:t xml:space="preserve"> линий</w:t>
      </w:r>
      <w:r w:rsidR="004E52ED">
        <w:t>.</w:t>
      </w:r>
    </w:p>
    <w:p w14:paraId="2D001B42" w14:textId="77777777" w:rsidR="006937FA" w:rsidRPr="00605399" w:rsidRDefault="006937FA" w:rsidP="006937FA">
      <w:pPr>
        <w:pStyle w:val="2"/>
        <w:numPr>
          <w:ilvl w:val="0"/>
          <w:numId w:val="0"/>
        </w:numPr>
        <w:ind w:left="567"/>
      </w:pPr>
    </w:p>
    <w:p w14:paraId="41BE6B84" w14:textId="77777777" w:rsidR="009A2CF4" w:rsidRDefault="009A2CF4" w:rsidP="009A2CF4">
      <w:pPr>
        <w:pStyle w:val="2"/>
      </w:pPr>
      <w:r>
        <w:t xml:space="preserve">Какие основные возможности предоставляет класс </w:t>
      </w:r>
      <w:proofErr w:type="spellStart"/>
      <w:r w:rsidRPr="009A2CF4">
        <w:rPr>
          <w:lang w:val="en-US"/>
        </w:rPr>
        <w:t>DrawingContext</w:t>
      </w:r>
      <w:proofErr w:type="spellEnd"/>
      <w:r w:rsidRPr="00605399">
        <w:t>?</w:t>
      </w:r>
    </w:p>
    <w:p w14:paraId="7FC635A0" w14:textId="35FD1A8D" w:rsidR="009A2CF4" w:rsidRDefault="006937FA" w:rsidP="009A2CF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Предоставляет набор инструментов для низкоуровневой </w:t>
      </w:r>
      <w:proofErr w:type="spellStart"/>
      <w:r>
        <w:rPr>
          <w:rFonts w:ascii="TimesNewRomanPSMT" w:hAnsi="TimesNewRomanPSMT"/>
          <w:color w:val="000000"/>
        </w:rPr>
        <w:t>отрисовки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>
        <w:rPr>
          <w:rFonts w:ascii="TimesNewRomanPSMT" w:hAnsi="TimesNewRomanPSMT"/>
          <w:color w:val="000000"/>
        </w:rPr>
        <w:t>элемнентов</w:t>
      </w:r>
      <w:proofErr w:type="spellEnd"/>
      <w:r>
        <w:rPr>
          <w:rFonts w:ascii="TimesNewRomanPSMT" w:hAnsi="TimesNewRomanPSMT"/>
          <w:color w:val="000000"/>
        </w:rPr>
        <w:t>.</w:t>
      </w:r>
    </w:p>
    <w:p w14:paraId="1C19EA66" w14:textId="77777777" w:rsidR="006937FA" w:rsidRPr="00D23FDB" w:rsidRDefault="006937FA" w:rsidP="009A2CF4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72042632" w14:textId="77777777" w:rsidR="009A2CF4" w:rsidRPr="00DE0A85" w:rsidRDefault="009A2CF4" w:rsidP="009A2CF4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243A3BBC" w14:textId="16FC62D3" w:rsidR="009A2CF4" w:rsidRPr="00B01DB6" w:rsidRDefault="009A2CF4" w:rsidP="009A2CF4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</w:t>
      </w:r>
      <w:r w:rsidR="00B01DB6">
        <w:rPr>
          <w:b w:val="0"/>
        </w:rPr>
        <w:t xml:space="preserve"> ходе лабораторной работы создан пользовательский графический элемент управления.</w:t>
      </w:r>
    </w:p>
    <w:p w14:paraId="4A8B71B9" w14:textId="1C3A6BEB" w:rsidR="004642B0" w:rsidRDefault="004642B0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3C8F6911" w14:textId="11ADBB15" w:rsidR="004642B0" w:rsidRPr="00D23FDB" w:rsidRDefault="004642B0" w:rsidP="004642B0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№26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71269D">
        <w:t>Разработка сетевых приложений с использованием сокетов</w:t>
      </w:r>
    </w:p>
    <w:p w14:paraId="64BE8E9C" w14:textId="77777777" w:rsidR="004642B0" w:rsidRDefault="004642B0" w:rsidP="004642B0">
      <w:pPr>
        <w:pStyle w:val="1"/>
        <w:numPr>
          <w:ilvl w:val="0"/>
          <w:numId w:val="34"/>
        </w:numPr>
      </w:pPr>
      <w:r>
        <w:t>Цель работы</w:t>
      </w:r>
    </w:p>
    <w:p w14:paraId="7961A992" w14:textId="77777777" w:rsidR="004642B0" w:rsidRPr="008F76B2" w:rsidRDefault="004642B0" w:rsidP="004642B0">
      <w:pPr>
        <w:pStyle w:val="2"/>
        <w:numPr>
          <w:ilvl w:val="1"/>
          <w:numId w:val="16"/>
        </w:numPr>
      </w:pPr>
      <w:r>
        <w:t>Изучить способы работы с сетевыми сокетами</w:t>
      </w:r>
      <w:r w:rsidRPr="00647CC3">
        <w:t xml:space="preserve"> на C#; </w:t>
      </w:r>
    </w:p>
    <w:p w14:paraId="32B34E7C" w14:textId="77777777" w:rsidR="004642B0" w:rsidRPr="00647CC3" w:rsidRDefault="004642B0" w:rsidP="004642B0">
      <w:pPr>
        <w:pStyle w:val="2"/>
        <w:numPr>
          <w:ilvl w:val="1"/>
          <w:numId w:val="16"/>
        </w:numPr>
      </w:pPr>
      <w:r>
        <w:t xml:space="preserve">Изучить способы применения протокола </w:t>
      </w:r>
      <w:r w:rsidRPr="004642B0">
        <w:rPr>
          <w:lang w:val="en-US"/>
        </w:rPr>
        <w:t>TCP</w:t>
      </w:r>
      <w:r w:rsidRPr="008F76B2">
        <w:t>;</w:t>
      </w:r>
    </w:p>
    <w:p w14:paraId="154181C5" w14:textId="77777777" w:rsidR="004642B0" w:rsidRPr="004E20E1" w:rsidRDefault="004642B0" w:rsidP="004642B0">
      <w:pPr>
        <w:pStyle w:val="2"/>
        <w:numPr>
          <w:ilvl w:val="0"/>
          <w:numId w:val="0"/>
        </w:numPr>
        <w:ind w:left="426"/>
      </w:pPr>
    </w:p>
    <w:p w14:paraId="0D1C1C7D" w14:textId="77777777" w:rsidR="004642B0" w:rsidRDefault="004642B0" w:rsidP="004642B0">
      <w:pPr>
        <w:pStyle w:val="1"/>
      </w:pPr>
      <w:r>
        <w:t>Контрольные вопросы</w:t>
      </w:r>
    </w:p>
    <w:p w14:paraId="424E4208" w14:textId="6889D9D6" w:rsidR="004642B0" w:rsidRDefault="004642B0" w:rsidP="004642B0">
      <w:pPr>
        <w:pStyle w:val="2"/>
      </w:pPr>
      <w:r>
        <w:t>Что такое «сокет»?</w:t>
      </w:r>
    </w:p>
    <w:p w14:paraId="0B76D99C" w14:textId="5B5B52E6" w:rsidR="004642B0" w:rsidRDefault="004642B0" w:rsidP="004642B0">
      <w:pPr>
        <w:pStyle w:val="2"/>
        <w:numPr>
          <w:ilvl w:val="0"/>
          <w:numId w:val="0"/>
        </w:numPr>
        <w:ind w:left="567"/>
      </w:pPr>
      <w:r>
        <w:t>Э</w:t>
      </w:r>
      <w:r w:rsidRPr="004642B0">
        <w:t>то программная конечная точка, которая устанавливает двунаправленную коммуникацию между сервером и одним или несколькими клиентами.</w:t>
      </w:r>
    </w:p>
    <w:p w14:paraId="7A48EA57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4F4817FA" w14:textId="2BC83103" w:rsidR="004642B0" w:rsidRDefault="004642B0" w:rsidP="004642B0">
      <w:pPr>
        <w:pStyle w:val="2"/>
      </w:pPr>
      <w:r w:rsidRPr="0050289C">
        <w:t>Каков алгоритм работы</w:t>
      </w:r>
      <w:r>
        <w:t xml:space="preserve"> сервера, использующего сокеты?</w:t>
      </w:r>
    </w:p>
    <w:p w14:paraId="3A0D1595" w14:textId="2503B3CB" w:rsidR="004642B0" w:rsidRPr="004642B0" w:rsidRDefault="004642B0" w:rsidP="004642B0">
      <w:pPr>
        <w:pStyle w:val="2"/>
        <w:numPr>
          <w:ilvl w:val="0"/>
          <w:numId w:val="0"/>
        </w:numPr>
        <w:ind w:left="567"/>
      </w:pPr>
      <w:r>
        <w:t>Создание сокета -</w:t>
      </w:r>
      <w:r w:rsidRPr="004642B0">
        <w:t xml:space="preserve">&gt; </w:t>
      </w:r>
      <w:r>
        <w:t>привязка сокета -</w:t>
      </w:r>
      <w:r w:rsidRPr="004642B0">
        <w:t>&gt;</w:t>
      </w:r>
      <w:r>
        <w:t xml:space="preserve"> ожидание соединения -</w:t>
      </w:r>
      <w:r w:rsidRPr="004642B0">
        <w:t xml:space="preserve">&gt; </w:t>
      </w:r>
      <w:r>
        <w:t>принятие соединения -</w:t>
      </w:r>
      <w:r w:rsidRPr="004642B0">
        <w:t xml:space="preserve">&gt; </w:t>
      </w:r>
      <w:r>
        <w:t>обмен данными -</w:t>
      </w:r>
      <w:r w:rsidRPr="004642B0">
        <w:t xml:space="preserve">&gt; </w:t>
      </w:r>
      <w:r>
        <w:t>закрытие соединения</w:t>
      </w:r>
    </w:p>
    <w:p w14:paraId="18E0A116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1BCCC151" w14:textId="612095D7" w:rsidR="004642B0" w:rsidRDefault="004642B0" w:rsidP="004642B0">
      <w:pPr>
        <w:pStyle w:val="2"/>
      </w:pPr>
      <w:r w:rsidRPr="0050289C">
        <w:t>Каков алгоритм работы</w:t>
      </w:r>
      <w:r>
        <w:t xml:space="preserve"> клиента, использующего сокеты?</w:t>
      </w:r>
    </w:p>
    <w:p w14:paraId="3A214767" w14:textId="3F6BA0CD" w:rsidR="004642B0" w:rsidRDefault="004642B0" w:rsidP="004642B0">
      <w:pPr>
        <w:pStyle w:val="2"/>
        <w:numPr>
          <w:ilvl w:val="0"/>
          <w:numId w:val="0"/>
        </w:numPr>
        <w:ind w:left="567"/>
      </w:pPr>
      <w:r w:rsidRPr="004642B0">
        <w:t xml:space="preserve">Создание сокета -&gt; привязка сокета -&gt; </w:t>
      </w:r>
      <w:r>
        <w:t>создание соединения</w:t>
      </w:r>
      <w:r w:rsidRPr="004642B0">
        <w:t xml:space="preserve"> -&gt; обмен данными -&gt; закрытие соединения</w:t>
      </w:r>
    </w:p>
    <w:p w14:paraId="52272308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1920FEB2" w14:textId="570B3080" w:rsidR="004642B0" w:rsidRDefault="004642B0" w:rsidP="004642B0">
      <w:pPr>
        <w:pStyle w:val="2"/>
      </w:pPr>
      <w:r w:rsidRPr="0050289C">
        <w:t>Какие пространства имен требуется по</w:t>
      </w:r>
      <w:r>
        <w:t>дключить для работы с сокетами?</w:t>
      </w:r>
    </w:p>
    <w:p w14:paraId="63508C0B" w14:textId="155113C8" w:rsidR="004642B0" w:rsidRDefault="004642B0" w:rsidP="004642B0">
      <w:pPr>
        <w:pStyle w:val="2"/>
        <w:numPr>
          <w:ilvl w:val="0"/>
          <w:numId w:val="0"/>
        </w:numPr>
        <w:ind w:left="567"/>
      </w:pPr>
      <w:proofErr w:type="spellStart"/>
      <w:r w:rsidRPr="004642B0">
        <w:t>System.Net.Sockets</w:t>
      </w:r>
      <w:proofErr w:type="spellEnd"/>
    </w:p>
    <w:p w14:paraId="7F1B0D6C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21D7A3F8" w14:textId="2A6EDDD0" w:rsidR="004642B0" w:rsidRDefault="004642B0" w:rsidP="004642B0">
      <w:pPr>
        <w:pStyle w:val="2"/>
      </w:pPr>
      <w:r w:rsidRPr="0050289C">
        <w:t>Какие параметры требует</w:t>
      </w:r>
      <w:r>
        <w:t>ся указать при создании сокета?</w:t>
      </w:r>
    </w:p>
    <w:p w14:paraId="7A404B40" w14:textId="31440BB4" w:rsidR="004642B0" w:rsidRPr="00FE40CB" w:rsidRDefault="00FE40CB" w:rsidP="004642B0">
      <w:pPr>
        <w:pStyle w:val="2"/>
        <w:numPr>
          <w:ilvl w:val="0"/>
          <w:numId w:val="0"/>
        </w:numPr>
        <w:ind w:left="567"/>
      </w:pPr>
      <w:r>
        <w:t xml:space="preserve">Допускаемые </w:t>
      </w:r>
      <w:proofErr w:type="spellStart"/>
      <w:r>
        <w:rPr>
          <w:lang w:val="en-US"/>
        </w:rPr>
        <w:t>ip</w:t>
      </w:r>
      <w:proofErr w:type="spellEnd"/>
      <w:r>
        <w:t xml:space="preserve"> адреса</w:t>
      </w:r>
      <w:r w:rsidRPr="00FE40CB">
        <w:rPr>
          <w:lang w:val="en-US"/>
        </w:rPr>
        <w:t xml:space="preserve">, </w:t>
      </w:r>
      <w:r>
        <w:t>порт</w:t>
      </w:r>
    </w:p>
    <w:p w14:paraId="367FC757" w14:textId="77777777" w:rsidR="004642B0" w:rsidRDefault="004642B0" w:rsidP="004642B0">
      <w:pPr>
        <w:pStyle w:val="2"/>
        <w:numPr>
          <w:ilvl w:val="0"/>
          <w:numId w:val="0"/>
        </w:numPr>
        <w:ind w:left="567"/>
      </w:pPr>
    </w:p>
    <w:p w14:paraId="68BA2880" w14:textId="5F0F1318" w:rsidR="004642B0" w:rsidRDefault="004642B0" w:rsidP="004642B0">
      <w:pPr>
        <w:pStyle w:val="2"/>
      </w:pPr>
      <w:r w:rsidRPr="0050289C">
        <w:t>Как выполнить получение данных с использованием сокетов?</w:t>
      </w:r>
    </w:p>
    <w:p w14:paraId="75659354" w14:textId="7B63E32A" w:rsidR="00FE40CB" w:rsidRPr="006F5656" w:rsidRDefault="00FE40CB" w:rsidP="00FE40CB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gramStart"/>
      <w:r w:rsidRPr="006F5656">
        <w:rPr>
          <w:lang w:val="en-US"/>
        </w:rPr>
        <w:t>byte[</w:t>
      </w:r>
      <w:proofErr w:type="gramEnd"/>
      <w:r w:rsidRPr="006F5656">
        <w:rPr>
          <w:lang w:val="en-US"/>
        </w:rPr>
        <w:t>] buffer = new byte[1024];</w:t>
      </w:r>
    </w:p>
    <w:p w14:paraId="3B71910F" w14:textId="77777777" w:rsidR="00FE40CB" w:rsidRPr="00FE40CB" w:rsidRDefault="00FE40CB" w:rsidP="0082695B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FE40CB">
        <w:rPr>
          <w:lang w:val="en-US"/>
        </w:rPr>
        <w:t>int</w:t>
      </w:r>
      <w:proofErr w:type="spellEnd"/>
      <w:r w:rsidRPr="00FE40CB">
        <w:rPr>
          <w:lang w:val="en-US"/>
        </w:rPr>
        <w:t xml:space="preserve"> </w:t>
      </w:r>
      <w:proofErr w:type="spellStart"/>
      <w:r w:rsidRPr="00FE40CB">
        <w:rPr>
          <w:lang w:val="en-US"/>
        </w:rPr>
        <w:t>bytesRead</w:t>
      </w:r>
      <w:proofErr w:type="spellEnd"/>
      <w:r w:rsidRPr="00FE40CB">
        <w:rPr>
          <w:lang w:val="en-US"/>
        </w:rPr>
        <w:t xml:space="preserve"> = </w:t>
      </w:r>
      <w:proofErr w:type="spellStart"/>
      <w:proofErr w:type="gramStart"/>
      <w:r w:rsidRPr="00FE40CB">
        <w:rPr>
          <w:lang w:val="en-US"/>
        </w:rPr>
        <w:t>socket.Receive</w:t>
      </w:r>
      <w:proofErr w:type="spellEnd"/>
      <w:proofErr w:type="gramEnd"/>
      <w:r w:rsidRPr="00FE40CB">
        <w:rPr>
          <w:lang w:val="en-US"/>
        </w:rPr>
        <w:t>(buffer);</w:t>
      </w:r>
    </w:p>
    <w:p w14:paraId="605C6C4A" w14:textId="6192EA44" w:rsidR="004642B0" w:rsidRPr="00FE40CB" w:rsidRDefault="00FE40CB" w:rsidP="0082695B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E40CB">
        <w:rPr>
          <w:lang w:val="en-US"/>
        </w:rPr>
        <w:t>string data = Encoding.UTF</w:t>
      </w:r>
      <w:proofErr w:type="gramStart"/>
      <w:r w:rsidRPr="00FE40CB">
        <w:rPr>
          <w:lang w:val="en-US"/>
        </w:rPr>
        <w:t>8.GetString</w:t>
      </w:r>
      <w:proofErr w:type="gramEnd"/>
      <w:r w:rsidRPr="00FE40CB">
        <w:rPr>
          <w:lang w:val="en-US"/>
        </w:rPr>
        <w:t xml:space="preserve">(buffer, 0, </w:t>
      </w:r>
      <w:proofErr w:type="spellStart"/>
      <w:r w:rsidRPr="00FE40CB">
        <w:rPr>
          <w:lang w:val="en-US"/>
        </w:rPr>
        <w:t>bytesRead</w:t>
      </w:r>
      <w:proofErr w:type="spellEnd"/>
      <w:r w:rsidRPr="00FE40CB">
        <w:rPr>
          <w:lang w:val="en-US"/>
        </w:rPr>
        <w:t>);</w:t>
      </w:r>
    </w:p>
    <w:p w14:paraId="79E9D9D0" w14:textId="77777777" w:rsidR="004642B0" w:rsidRPr="00FE40CB" w:rsidRDefault="004642B0" w:rsidP="004642B0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8B0944F" w14:textId="77777777" w:rsidR="004642B0" w:rsidRDefault="004642B0" w:rsidP="004642B0">
      <w:pPr>
        <w:pStyle w:val="2"/>
      </w:pPr>
      <w:r w:rsidRPr="0050289C">
        <w:t>Ч</w:t>
      </w:r>
      <w:r>
        <w:t xml:space="preserve">ем отличаются технологии </w:t>
      </w:r>
      <w:r w:rsidRPr="004642B0">
        <w:rPr>
          <w:lang w:val="en-US"/>
        </w:rPr>
        <w:t>UDP</w:t>
      </w:r>
      <w:r w:rsidRPr="0033420B">
        <w:t xml:space="preserve"> </w:t>
      </w:r>
      <w:r>
        <w:t xml:space="preserve">и </w:t>
      </w:r>
      <w:r w:rsidRPr="004642B0">
        <w:rPr>
          <w:lang w:val="en-US"/>
        </w:rPr>
        <w:t>TCP</w:t>
      </w:r>
      <w:r w:rsidRPr="0050289C">
        <w:t xml:space="preserve">? </w:t>
      </w:r>
    </w:p>
    <w:p w14:paraId="10DDF30B" w14:textId="77777777" w:rsidR="00030E75" w:rsidRPr="006F5656" w:rsidRDefault="00030E75" w:rsidP="00030E7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030E75">
        <w:rPr>
          <w:rFonts w:ascii="TimesNewRomanPSMT" w:hAnsi="TimesNewRomanPSMT"/>
          <w:color w:val="000000"/>
        </w:rPr>
        <w:t xml:space="preserve">TCP </w:t>
      </w:r>
      <w:r>
        <w:rPr>
          <w:rFonts w:ascii="TimesNewRomanPSMT" w:hAnsi="TimesNewRomanPSMT"/>
          <w:color w:val="000000"/>
        </w:rPr>
        <w:t>-</w:t>
      </w:r>
      <w:r w:rsidRPr="00030E75">
        <w:rPr>
          <w:rFonts w:ascii="TimesNewRomanPSMT" w:hAnsi="TimesNewRomanPSMT"/>
          <w:color w:val="000000"/>
        </w:rPr>
        <w:t xml:space="preserve"> «надёжно и по порядку, но медленнее»; UDP </w:t>
      </w:r>
      <w:r>
        <w:rPr>
          <w:rFonts w:ascii="TimesNewRomanPSMT" w:hAnsi="TimesNewRomanPSMT"/>
          <w:color w:val="000000"/>
        </w:rPr>
        <w:t>-</w:t>
      </w:r>
      <w:r w:rsidRPr="00030E75">
        <w:rPr>
          <w:rFonts w:ascii="TimesNewRomanPSMT" w:hAnsi="TimesNewRomanPSMT"/>
          <w:color w:val="000000"/>
        </w:rPr>
        <w:t xml:space="preserve"> «быстро и без гарантий, зато с минимальной задержкой».</w:t>
      </w:r>
    </w:p>
    <w:p w14:paraId="19D5BEE6" w14:textId="77777777" w:rsidR="006F5656" w:rsidRPr="006F5656" w:rsidRDefault="006F5656" w:rsidP="00030E7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04DCACE1" w14:textId="009C8D1B" w:rsidR="004642B0" w:rsidRPr="00DE0A85" w:rsidRDefault="004642B0" w:rsidP="00030E75">
      <w:pPr>
        <w:pStyle w:val="2"/>
        <w:numPr>
          <w:ilvl w:val="0"/>
          <w:numId w:val="0"/>
        </w:numPr>
        <w:ind w:left="567"/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20E0F53A" w14:textId="7EF1C2C1" w:rsidR="004642B0" w:rsidRPr="004642B0" w:rsidRDefault="004642B0" w:rsidP="004642B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серверные и клиентские приложения с сетевыми сокетами и протоколом </w:t>
      </w:r>
      <w:r>
        <w:rPr>
          <w:b w:val="0"/>
          <w:lang w:val="en-US"/>
        </w:rPr>
        <w:t>TCP</w:t>
      </w:r>
      <w:r w:rsidRPr="004642B0">
        <w:rPr>
          <w:b w:val="0"/>
        </w:rPr>
        <w:t>.</w:t>
      </w:r>
    </w:p>
    <w:p w14:paraId="084AE713" w14:textId="3AB78B19" w:rsidR="006F5656" w:rsidRDefault="006F5656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37548C7A" w14:textId="2D34E320" w:rsidR="006F5656" w:rsidRPr="00D23FDB" w:rsidRDefault="006F5656" w:rsidP="006F5656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</w:t>
      </w:r>
      <w:r w:rsidRPr="006F5656">
        <w:rPr>
          <w:rFonts w:ascii="TimesNewRomanPS-BoldMT" w:hAnsi="TimesNewRomanPS-BoldMT"/>
          <w:bCs w:val="0"/>
          <w:color w:val="000000"/>
          <w:sz w:val="30"/>
          <w:szCs w:val="30"/>
        </w:rPr>
        <w:t>7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6F5656">
        <w:t>Разработка сетевых приложений для двусторонней связи в реальном времени</w:t>
      </w:r>
    </w:p>
    <w:p w14:paraId="419DF2EC" w14:textId="77777777" w:rsidR="006F5656" w:rsidRDefault="006F5656" w:rsidP="006F5656">
      <w:pPr>
        <w:pStyle w:val="1"/>
        <w:numPr>
          <w:ilvl w:val="0"/>
          <w:numId w:val="35"/>
        </w:numPr>
      </w:pPr>
      <w:r>
        <w:t>Цель работы</w:t>
      </w:r>
    </w:p>
    <w:p w14:paraId="05E73BFD" w14:textId="73C6BF28" w:rsidR="006F5656" w:rsidRPr="004E20E1" w:rsidRDefault="006F5656" w:rsidP="006F5656">
      <w:pPr>
        <w:pStyle w:val="2"/>
        <w:numPr>
          <w:ilvl w:val="0"/>
          <w:numId w:val="0"/>
        </w:numPr>
        <w:ind w:left="426"/>
      </w:pPr>
      <w:r w:rsidRPr="006F5656">
        <w:t xml:space="preserve">1.1 Изучить процесс разработки сетевых приложений с использованием </w:t>
      </w:r>
      <w:proofErr w:type="spellStart"/>
      <w:r w:rsidRPr="006F5656">
        <w:t>SignalR</w:t>
      </w:r>
      <w:proofErr w:type="spellEnd"/>
      <w:r w:rsidRPr="006F5656">
        <w:t xml:space="preserve"> на C#;</w:t>
      </w:r>
    </w:p>
    <w:p w14:paraId="12F51BD3" w14:textId="77777777" w:rsidR="006F5656" w:rsidRDefault="006F5656" w:rsidP="006F5656">
      <w:pPr>
        <w:pStyle w:val="1"/>
      </w:pPr>
      <w:r>
        <w:t>Контрольные вопросы</w:t>
      </w:r>
    </w:p>
    <w:p w14:paraId="239EFC08" w14:textId="253786EA" w:rsidR="00776D1D" w:rsidRDefault="00776D1D" w:rsidP="00776D1D">
      <w:pPr>
        <w:pStyle w:val="2"/>
        <w:rPr>
          <w:lang w:val="en-US"/>
        </w:rPr>
      </w:pPr>
      <w:r w:rsidRPr="00776D1D">
        <w:t xml:space="preserve">Что такое </w:t>
      </w:r>
      <w:proofErr w:type="spellStart"/>
      <w:r w:rsidRPr="00776D1D">
        <w:t>SignalR</w:t>
      </w:r>
      <w:proofErr w:type="spellEnd"/>
      <w:r w:rsidRPr="00776D1D">
        <w:t xml:space="preserve">? </w:t>
      </w:r>
    </w:p>
    <w:p w14:paraId="3D422D6C" w14:textId="132AF744" w:rsidR="00776D1D" w:rsidRPr="00FB7265" w:rsidRDefault="00FB7265" w:rsidP="00776D1D">
      <w:pPr>
        <w:pStyle w:val="2"/>
        <w:numPr>
          <w:ilvl w:val="0"/>
          <w:numId w:val="0"/>
        </w:numPr>
        <w:ind w:left="567"/>
      </w:pPr>
      <w:r>
        <w:t>Б</w:t>
      </w:r>
      <w:r w:rsidR="00776D1D" w:rsidRPr="00776D1D">
        <w:t>иблиотека с открытым исходным кодом, которая упрощает добавление функций реального времени в веб-приложения</w:t>
      </w:r>
      <w:r w:rsidRPr="00FB7265">
        <w:t>.</w:t>
      </w:r>
    </w:p>
    <w:p w14:paraId="77E3AF82" w14:textId="77777777" w:rsidR="00FB7265" w:rsidRPr="00FB7265" w:rsidRDefault="00FB7265" w:rsidP="00776D1D">
      <w:pPr>
        <w:pStyle w:val="2"/>
        <w:numPr>
          <w:ilvl w:val="0"/>
          <w:numId w:val="0"/>
        </w:numPr>
        <w:ind w:left="567"/>
      </w:pPr>
    </w:p>
    <w:p w14:paraId="419F8CC2" w14:textId="7023AC89" w:rsidR="006F5656" w:rsidRPr="00776D1D" w:rsidRDefault="00776D1D" w:rsidP="00776D1D">
      <w:pPr>
        <w:pStyle w:val="2"/>
        <w:rPr>
          <w:rFonts w:ascii="TimesNewRomanPSMT" w:hAnsi="TimesNewRomanPSMT"/>
          <w:color w:val="000000"/>
        </w:rPr>
      </w:pPr>
      <w:r w:rsidRPr="00776D1D">
        <w:t xml:space="preserve">Каким образом осуществляется обмен данными между клиентом и сервером </w:t>
      </w:r>
      <w:proofErr w:type="spellStart"/>
      <w:r w:rsidRPr="00776D1D">
        <w:t>SignalR</w:t>
      </w:r>
      <w:proofErr w:type="spellEnd"/>
      <w:r w:rsidRPr="00776D1D">
        <w:t>?</w:t>
      </w:r>
    </w:p>
    <w:p w14:paraId="20E7D19C" w14:textId="4A9A7F32" w:rsidR="006F5656" w:rsidRDefault="00FB7265" w:rsidP="006F5656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П</w:t>
      </w:r>
      <w:r w:rsidRPr="00FB7265">
        <w:rPr>
          <w:rFonts w:ascii="TimesNewRomanPSMT" w:hAnsi="TimesNewRomanPSMT"/>
          <w:color w:val="000000"/>
        </w:rPr>
        <w:t>осредством двусторонних вызовов удаленных процеду</w:t>
      </w:r>
      <w:r>
        <w:rPr>
          <w:rFonts w:ascii="TimesNewRomanPSMT" w:hAnsi="TimesNewRomanPSMT"/>
          <w:color w:val="000000"/>
        </w:rPr>
        <w:t>р</w:t>
      </w:r>
      <w:r w:rsidRPr="00FB7265">
        <w:rPr>
          <w:rFonts w:ascii="TimesNewRomanPSMT" w:hAnsi="TimesNewRomanPSMT"/>
          <w:color w:val="000000"/>
        </w:rPr>
        <w:t>, когда одна сторона удаленно выполняет функцию на другой.</w:t>
      </w:r>
    </w:p>
    <w:p w14:paraId="23BD4553" w14:textId="77777777" w:rsidR="00FB7265" w:rsidRPr="006F5656" w:rsidRDefault="00FB7265" w:rsidP="006F5656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78611886" w14:textId="77777777" w:rsidR="006F5656" w:rsidRPr="00DE0A85" w:rsidRDefault="006F5656" w:rsidP="006F5656">
      <w:pPr>
        <w:pStyle w:val="2"/>
        <w:numPr>
          <w:ilvl w:val="0"/>
          <w:numId w:val="0"/>
        </w:numPr>
        <w:ind w:left="567"/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3FF6B821" w14:textId="5220B695" w:rsidR="006F5656" w:rsidRPr="004642B0" w:rsidRDefault="006F5656" w:rsidP="006F5656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B806C8">
        <w:rPr>
          <w:b w:val="0"/>
        </w:rPr>
        <w:t>созданы с</w:t>
      </w:r>
      <w:r w:rsidR="00FB7265">
        <w:rPr>
          <w:b w:val="0"/>
        </w:rPr>
        <w:t xml:space="preserve">ервер и клиент с использованием </w:t>
      </w:r>
      <w:proofErr w:type="spellStart"/>
      <w:r w:rsidR="00FB7265">
        <w:rPr>
          <w:b w:val="0"/>
          <w:lang w:val="en-US"/>
        </w:rPr>
        <w:t>signalR</w:t>
      </w:r>
      <w:proofErr w:type="spellEnd"/>
      <w:r>
        <w:rPr>
          <w:b w:val="0"/>
        </w:rPr>
        <w:t xml:space="preserve"> </w:t>
      </w:r>
      <w:r w:rsidR="00FB7265">
        <w:rPr>
          <w:b w:val="0"/>
        </w:rPr>
        <w:t xml:space="preserve">на языке </w:t>
      </w:r>
      <w:r w:rsidR="00FB7265">
        <w:rPr>
          <w:b w:val="0"/>
          <w:lang w:val="en-US"/>
        </w:rPr>
        <w:t>C</w:t>
      </w:r>
      <w:r w:rsidR="00FB7265" w:rsidRPr="00FB7265">
        <w:rPr>
          <w:b w:val="0"/>
        </w:rPr>
        <w:t>#</w:t>
      </w:r>
      <w:r w:rsidRPr="004642B0">
        <w:rPr>
          <w:b w:val="0"/>
        </w:rPr>
        <w:t>.</w:t>
      </w:r>
    </w:p>
    <w:p w14:paraId="2E6016B9" w14:textId="194AC95E" w:rsidR="003F3F26" w:rsidRDefault="003F3F26">
      <w:pPr>
        <w:spacing w:after="160" w:line="259" w:lineRule="auto"/>
        <w:ind w:firstLine="0"/>
        <w:jc w:val="left"/>
        <w:rPr>
          <w:b/>
        </w:rPr>
      </w:pPr>
      <w:r>
        <w:rPr>
          <w:bCs/>
        </w:rPr>
        <w:br w:type="page"/>
      </w:r>
    </w:p>
    <w:p w14:paraId="792E46A3" w14:textId="79EEB51D" w:rsidR="003F3F26" w:rsidRPr="00D23FDB" w:rsidRDefault="003F3F26" w:rsidP="003F3F26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8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>
        <w:rPr>
          <w:bCs w:val="0"/>
          <w:kern w:val="0"/>
        </w:rPr>
        <w:t>Разработка приложений с использованием технологий RPC</w:t>
      </w:r>
    </w:p>
    <w:p w14:paraId="7F58C589" w14:textId="77777777" w:rsidR="003F3F26" w:rsidRDefault="003F3F26" w:rsidP="003F3F26">
      <w:pPr>
        <w:pStyle w:val="1"/>
        <w:numPr>
          <w:ilvl w:val="0"/>
          <w:numId w:val="36"/>
        </w:numPr>
      </w:pPr>
      <w:r>
        <w:t>Цель работы</w:t>
      </w:r>
    </w:p>
    <w:p w14:paraId="0B9F0F62" w14:textId="2DD4D0CA" w:rsidR="003F3F26" w:rsidRPr="004E20E1" w:rsidRDefault="007803FE" w:rsidP="007803FE">
      <w:pPr>
        <w:pStyle w:val="2"/>
        <w:numPr>
          <w:ilvl w:val="0"/>
          <w:numId w:val="0"/>
        </w:numPr>
        <w:ind w:left="426"/>
      </w:pPr>
      <w:r w:rsidRPr="007803FE">
        <w:t>1.1</w:t>
      </w:r>
      <w:r w:rsidR="003F3F26" w:rsidRPr="006F5656">
        <w:t xml:space="preserve"> </w:t>
      </w:r>
      <w:r w:rsidR="003F3F26">
        <w:t xml:space="preserve">Изучить процесс разработки приложений с использованием технологии </w:t>
      </w:r>
      <w:r w:rsidR="003F3F26">
        <w:rPr>
          <w:lang w:val="en-US"/>
        </w:rPr>
        <w:t>RPC</w:t>
      </w:r>
      <w:r w:rsidR="003F3F26">
        <w:t xml:space="preserve">; </w:t>
      </w:r>
    </w:p>
    <w:p w14:paraId="701DEAC1" w14:textId="77777777" w:rsidR="003F3F26" w:rsidRDefault="003F3F26" w:rsidP="003F3F26">
      <w:pPr>
        <w:pStyle w:val="1"/>
      </w:pPr>
      <w:r>
        <w:t>Контрольные вопросы</w:t>
      </w:r>
    </w:p>
    <w:p w14:paraId="548A0DD1" w14:textId="5815AB0D" w:rsidR="00B806C8" w:rsidRDefault="00B806C8" w:rsidP="00B806C8">
      <w:pPr>
        <w:pStyle w:val="2"/>
      </w:pPr>
      <w:r>
        <w:t xml:space="preserve">В чем заключаются преимущества и недостатки </w:t>
      </w:r>
      <w:proofErr w:type="spellStart"/>
      <w:r w:rsidRPr="00B806C8">
        <w:rPr>
          <w:lang w:val="en-US"/>
        </w:rPr>
        <w:t>gRPC</w:t>
      </w:r>
      <w:proofErr w:type="spellEnd"/>
      <w:r>
        <w:t xml:space="preserve">? </w:t>
      </w:r>
    </w:p>
    <w:p w14:paraId="524FF873" w14:textId="41DA4114" w:rsidR="00B806C8" w:rsidRDefault="00DC6D27" w:rsidP="00B806C8">
      <w:pPr>
        <w:pStyle w:val="2"/>
        <w:numPr>
          <w:ilvl w:val="0"/>
          <w:numId w:val="0"/>
        </w:numPr>
        <w:ind w:left="567"/>
      </w:pPr>
      <w:r>
        <w:t xml:space="preserve">Преимущества: высокая скорость, </w:t>
      </w:r>
      <w:r w:rsidR="00391F31">
        <w:t xml:space="preserve">авто генерация кода, </w:t>
      </w:r>
      <w:proofErr w:type="spellStart"/>
      <w:r w:rsidR="00391F31">
        <w:t>мультиязычность</w:t>
      </w:r>
      <w:proofErr w:type="spellEnd"/>
    </w:p>
    <w:p w14:paraId="6CFF75E1" w14:textId="77777777" w:rsidR="00391F31" w:rsidRDefault="00391F31" w:rsidP="00B806C8">
      <w:pPr>
        <w:pStyle w:val="2"/>
        <w:numPr>
          <w:ilvl w:val="0"/>
          <w:numId w:val="0"/>
        </w:numPr>
        <w:ind w:left="567"/>
      </w:pPr>
    </w:p>
    <w:p w14:paraId="4F40FA58" w14:textId="1F5A1BDF" w:rsidR="00B806C8" w:rsidRDefault="00B806C8" w:rsidP="00B806C8">
      <w:pPr>
        <w:pStyle w:val="2"/>
      </w:pPr>
      <w:r>
        <w:t xml:space="preserve">Для чего используются </w:t>
      </w:r>
      <w:proofErr w:type="gramStart"/>
      <w:r>
        <w:t>файлы .</w:t>
      </w:r>
      <w:r w:rsidRPr="00B806C8">
        <w:rPr>
          <w:lang w:val="en-US"/>
        </w:rPr>
        <w:t>proto</w:t>
      </w:r>
      <w:proofErr w:type="gramEnd"/>
      <w:r>
        <w:t>?</w:t>
      </w:r>
    </w:p>
    <w:p w14:paraId="5EEBF979" w14:textId="78F2FFF5" w:rsidR="00391F31" w:rsidRPr="00391F31" w:rsidRDefault="00391F31" w:rsidP="00391F31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t xml:space="preserve">Описание интерфейса в </w:t>
      </w:r>
      <w:proofErr w:type="spellStart"/>
      <w:r>
        <w:rPr>
          <w:lang w:val="en-US"/>
        </w:rPr>
        <w:t>gRPC</w:t>
      </w:r>
      <w:proofErr w:type="spellEnd"/>
    </w:p>
    <w:p w14:paraId="20F4C259" w14:textId="220731C1" w:rsidR="00B806C8" w:rsidRDefault="00B806C8" w:rsidP="00B806C8">
      <w:pPr>
        <w:pStyle w:val="2"/>
        <w:numPr>
          <w:ilvl w:val="0"/>
          <w:numId w:val="0"/>
        </w:numPr>
        <w:ind w:left="567"/>
      </w:pPr>
    </w:p>
    <w:p w14:paraId="44B20991" w14:textId="77777777" w:rsidR="003F3F26" w:rsidRPr="006F5656" w:rsidRDefault="003F3F26" w:rsidP="003F3F26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7D25DDA2" w14:textId="77777777" w:rsidR="003F3F26" w:rsidRPr="00DE0A85" w:rsidRDefault="003F3F26" w:rsidP="005E0A8F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  <w:bookmarkStart w:id="0" w:name="_GoBack"/>
      <w:bookmarkEnd w:id="0"/>
    </w:p>
    <w:p w14:paraId="30B48783" w14:textId="0EB289B0" w:rsidR="003F3F26" w:rsidRPr="004642B0" w:rsidRDefault="003F3F26" w:rsidP="003F3F26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сервер и клиент с использованием </w:t>
      </w:r>
      <w:r w:rsidR="007803FE" w:rsidRPr="007803FE">
        <w:rPr>
          <w:b w:val="0"/>
        </w:rPr>
        <w:t xml:space="preserve">технологии </w:t>
      </w:r>
      <w:r w:rsidR="007803FE" w:rsidRPr="007803FE">
        <w:rPr>
          <w:b w:val="0"/>
          <w:lang w:val="en-US"/>
        </w:rPr>
        <w:t>RPC</w:t>
      </w:r>
      <w:r w:rsidR="007803FE">
        <w:rPr>
          <w:b w:val="0"/>
        </w:rPr>
        <w:t xml:space="preserve"> </w:t>
      </w:r>
      <w:r>
        <w:rPr>
          <w:b w:val="0"/>
        </w:rPr>
        <w:t xml:space="preserve">на языке </w:t>
      </w:r>
      <w:r>
        <w:rPr>
          <w:b w:val="0"/>
          <w:lang w:val="en-US"/>
        </w:rPr>
        <w:t>C</w:t>
      </w:r>
      <w:r w:rsidRPr="00FB7265">
        <w:rPr>
          <w:b w:val="0"/>
        </w:rPr>
        <w:t>#</w:t>
      </w:r>
      <w:r w:rsidRPr="004642B0">
        <w:rPr>
          <w:b w:val="0"/>
        </w:rPr>
        <w:t>.</w:t>
      </w:r>
    </w:p>
    <w:p w14:paraId="651BDE5B" w14:textId="77777777" w:rsidR="008B5C57" w:rsidRPr="008B5C57" w:rsidRDefault="008B5C57" w:rsidP="008B5C57">
      <w:pPr>
        <w:pStyle w:val="1"/>
        <w:numPr>
          <w:ilvl w:val="0"/>
          <w:numId w:val="0"/>
        </w:numPr>
        <w:ind w:left="708"/>
        <w:jc w:val="center"/>
        <w:rPr>
          <w:bCs w:val="0"/>
        </w:rPr>
      </w:pPr>
    </w:p>
    <w:sectPr w:rsidR="008B5C57" w:rsidRPr="008B5C57" w:rsidSect="00FE5EF7">
      <w:head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74FC1" w14:textId="77777777" w:rsidR="00A854A9" w:rsidRDefault="00A854A9" w:rsidP="00FE5EF7">
      <w:r>
        <w:separator/>
      </w:r>
    </w:p>
  </w:endnote>
  <w:endnote w:type="continuationSeparator" w:id="0">
    <w:p w14:paraId="4CCFE37F" w14:textId="77777777" w:rsidR="00A854A9" w:rsidRDefault="00A854A9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7E3DE0" w14:textId="77777777" w:rsidR="00A854A9" w:rsidRDefault="00A854A9" w:rsidP="00FE5EF7">
      <w:r>
        <w:separator/>
      </w:r>
    </w:p>
  </w:footnote>
  <w:footnote w:type="continuationSeparator" w:id="0">
    <w:p w14:paraId="6EF00235" w14:textId="77777777" w:rsidR="00A854A9" w:rsidRDefault="00A854A9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681BE" w14:textId="77777777" w:rsidR="00805349" w:rsidRPr="00C920CE" w:rsidRDefault="00805349" w:rsidP="00805349">
    <w:pPr>
      <w:pStyle w:val="af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D26F85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>
    <w:abstractNumId w:val="0"/>
    <w:lvlOverride w:ilvl="0">
      <w:startOverride w:val="2"/>
      <w:lvl w:ilvl="0">
        <w:start w:val="2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2"/>
      <w:lvl w:ilvl="1">
        <w:start w:val="2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</w:num>
  <w:num w:numId="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1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4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1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6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8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b w:val="0"/>
        </w:rPr>
      </w:lvl>
    </w:lvlOverride>
  </w:num>
  <w:num w:numId="2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1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</w:num>
  <w:num w:numId="3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2127" w:firstLine="567"/>
        </w:pPr>
      </w:lvl>
    </w:lvlOverride>
  </w:num>
  <w:num w:numId="34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6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30E75"/>
    <w:rsid w:val="00045300"/>
    <w:rsid w:val="00045578"/>
    <w:rsid w:val="0005175B"/>
    <w:rsid w:val="0006028C"/>
    <w:rsid w:val="00066848"/>
    <w:rsid w:val="00086272"/>
    <w:rsid w:val="000B004D"/>
    <w:rsid w:val="000D3011"/>
    <w:rsid w:val="00104DC3"/>
    <w:rsid w:val="0010558C"/>
    <w:rsid w:val="00123ADD"/>
    <w:rsid w:val="00124588"/>
    <w:rsid w:val="00143390"/>
    <w:rsid w:val="00171ACA"/>
    <w:rsid w:val="00172A9C"/>
    <w:rsid w:val="001765D8"/>
    <w:rsid w:val="001816BB"/>
    <w:rsid w:val="0018259A"/>
    <w:rsid w:val="00195601"/>
    <w:rsid w:val="001974B9"/>
    <w:rsid w:val="001A4389"/>
    <w:rsid w:val="001B4C2A"/>
    <w:rsid w:val="001B5E0F"/>
    <w:rsid w:val="001C7407"/>
    <w:rsid w:val="001D47C3"/>
    <w:rsid w:val="001D6A0B"/>
    <w:rsid w:val="001D6AA8"/>
    <w:rsid w:val="001E32F3"/>
    <w:rsid w:val="001F2B90"/>
    <w:rsid w:val="0021002C"/>
    <w:rsid w:val="00214F03"/>
    <w:rsid w:val="00220D19"/>
    <w:rsid w:val="002272FB"/>
    <w:rsid w:val="0026565D"/>
    <w:rsid w:val="00271E47"/>
    <w:rsid w:val="00282511"/>
    <w:rsid w:val="00292B9D"/>
    <w:rsid w:val="0029595A"/>
    <w:rsid w:val="002C06B4"/>
    <w:rsid w:val="002E0E5A"/>
    <w:rsid w:val="002E38C1"/>
    <w:rsid w:val="002E7A2C"/>
    <w:rsid w:val="002F34B6"/>
    <w:rsid w:val="003033A6"/>
    <w:rsid w:val="00312C66"/>
    <w:rsid w:val="003333CC"/>
    <w:rsid w:val="00343D68"/>
    <w:rsid w:val="00360AB3"/>
    <w:rsid w:val="00384A60"/>
    <w:rsid w:val="00391174"/>
    <w:rsid w:val="00391F31"/>
    <w:rsid w:val="00395867"/>
    <w:rsid w:val="003B05A6"/>
    <w:rsid w:val="003B1EBE"/>
    <w:rsid w:val="003D1891"/>
    <w:rsid w:val="003D7274"/>
    <w:rsid w:val="003F3F26"/>
    <w:rsid w:val="004017B6"/>
    <w:rsid w:val="00420171"/>
    <w:rsid w:val="0045108A"/>
    <w:rsid w:val="00452698"/>
    <w:rsid w:val="00452F3C"/>
    <w:rsid w:val="004621A4"/>
    <w:rsid w:val="0046428D"/>
    <w:rsid w:val="004642B0"/>
    <w:rsid w:val="00476161"/>
    <w:rsid w:val="004A368A"/>
    <w:rsid w:val="004B3D70"/>
    <w:rsid w:val="004D4E7B"/>
    <w:rsid w:val="004E20E1"/>
    <w:rsid w:val="004E52ED"/>
    <w:rsid w:val="004F59E6"/>
    <w:rsid w:val="004F68A2"/>
    <w:rsid w:val="00503EB8"/>
    <w:rsid w:val="0050466B"/>
    <w:rsid w:val="00506433"/>
    <w:rsid w:val="0051000F"/>
    <w:rsid w:val="005106F2"/>
    <w:rsid w:val="00533925"/>
    <w:rsid w:val="00553FF5"/>
    <w:rsid w:val="00567389"/>
    <w:rsid w:val="00582D77"/>
    <w:rsid w:val="005B26BF"/>
    <w:rsid w:val="005B4C04"/>
    <w:rsid w:val="005B7D44"/>
    <w:rsid w:val="005C5613"/>
    <w:rsid w:val="005C58C9"/>
    <w:rsid w:val="005C66A3"/>
    <w:rsid w:val="005E0A8F"/>
    <w:rsid w:val="005E27A1"/>
    <w:rsid w:val="005E542E"/>
    <w:rsid w:val="005F2837"/>
    <w:rsid w:val="005F4386"/>
    <w:rsid w:val="005F62D9"/>
    <w:rsid w:val="00605EE7"/>
    <w:rsid w:val="00631392"/>
    <w:rsid w:val="006343AA"/>
    <w:rsid w:val="00646622"/>
    <w:rsid w:val="00653A1B"/>
    <w:rsid w:val="00662775"/>
    <w:rsid w:val="0069340A"/>
    <w:rsid w:val="006937FA"/>
    <w:rsid w:val="00693BA2"/>
    <w:rsid w:val="00694F6D"/>
    <w:rsid w:val="00695B6B"/>
    <w:rsid w:val="00696BCE"/>
    <w:rsid w:val="006B56E4"/>
    <w:rsid w:val="006B6C13"/>
    <w:rsid w:val="006C0507"/>
    <w:rsid w:val="006C07B5"/>
    <w:rsid w:val="006C6C38"/>
    <w:rsid w:val="006E2B52"/>
    <w:rsid w:val="006F5656"/>
    <w:rsid w:val="0071242D"/>
    <w:rsid w:val="00725BFF"/>
    <w:rsid w:val="00734945"/>
    <w:rsid w:val="00740AD9"/>
    <w:rsid w:val="00743DBE"/>
    <w:rsid w:val="00776D1D"/>
    <w:rsid w:val="007803FE"/>
    <w:rsid w:val="007A4C73"/>
    <w:rsid w:val="007A7971"/>
    <w:rsid w:val="007B2C05"/>
    <w:rsid w:val="007B4619"/>
    <w:rsid w:val="007D0741"/>
    <w:rsid w:val="007D0859"/>
    <w:rsid w:val="007D369A"/>
    <w:rsid w:val="007E16B2"/>
    <w:rsid w:val="00804E98"/>
    <w:rsid w:val="00805349"/>
    <w:rsid w:val="00813818"/>
    <w:rsid w:val="00814C20"/>
    <w:rsid w:val="008311DE"/>
    <w:rsid w:val="008374AA"/>
    <w:rsid w:val="00842270"/>
    <w:rsid w:val="00850656"/>
    <w:rsid w:val="00852736"/>
    <w:rsid w:val="00853DC9"/>
    <w:rsid w:val="0086105C"/>
    <w:rsid w:val="00870C00"/>
    <w:rsid w:val="00873F43"/>
    <w:rsid w:val="008823E4"/>
    <w:rsid w:val="008853BC"/>
    <w:rsid w:val="00891485"/>
    <w:rsid w:val="008B5C57"/>
    <w:rsid w:val="008C6DF3"/>
    <w:rsid w:val="008D581D"/>
    <w:rsid w:val="008E3BE1"/>
    <w:rsid w:val="008E7F35"/>
    <w:rsid w:val="008F5493"/>
    <w:rsid w:val="0090693C"/>
    <w:rsid w:val="00925158"/>
    <w:rsid w:val="00953BBA"/>
    <w:rsid w:val="009551ED"/>
    <w:rsid w:val="00964AD5"/>
    <w:rsid w:val="00967872"/>
    <w:rsid w:val="00977298"/>
    <w:rsid w:val="009A2CF4"/>
    <w:rsid w:val="009A65E3"/>
    <w:rsid w:val="009B0A4B"/>
    <w:rsid w:val="009C6AA7"/>
    <w:rsid w:val="009F11CC"/>
    <w:rsid w:val="009F2AB6"/>
    <w:rsid w:val="00A03169"/>
    <w:rsid w:val="00A22901"/>
    <w:rsid w:val="00A36F65"/>
    <w:rsid w:val="00A414EB"/>
    <w:rsid w:val="00A42886"/>
    <w:rsid w:val="00A45DA9"/>
    <w:rsid w:val="00A60815"/>
    <w:rsid w:val="00A62EF2"/>
    <w:rsid w:val="00A7632F"/>
    <w:rsid w:val="00A854A9"/>
    <w:rsid w:val="00A90F78"/>
    <w:rsid w:val="00A94747"/>
    <w:rsid w:val="00AC44A2"/>
    <w:rsid w:val="00AF03C4"/>
    <w:rsid w:val="00B01DB6"/>
    <w:rsid w:val="00B06267"/>
    <w:rsid w:val="00B16708"/>
    <w:rsid w:val="00B2429C"/>
    <w:rsid w:val="00B60A92"/>
    <w:rsid w:val="00B65504"/>
    <w:rsid w:val="00B70AE5"/>
    <w:rsid w:val="00B7515A"/>
    <w:rsid w:val="00B806C8"/>
    <w:rsid w:val="00B85B1B"/>
    <w:rsid w:val="00BA2A4B"/>
    <w:rsid w:val="00BB3382"/>
    <w:rsid w:val="00BD2D1C"/>
    <w:rsid w:val="00C03252"/>
    <w:rsid w:val="00C15E00"/>
    <w:rsid w:val="00C3136D"/>
    <w:rsid w:val="00C3410A"/>
    <w:rsid w:val="00C413C9"/>
    <w:rsid w:val="00C472B0"/>
    <w:rsid w:val="00C606FE"/>
    <w:rsid w:val="00C73AC8"/>
    <w:rsid w:val="00C8612B"/>
    <w:rsid w:val="00C87E6F"/>
    <w:rsid w:val="00C920CE"/>
    <w:rsid w:val="00CA2817"/>
    <w:rsid w:val="00CB29CE"/>
    <w:rsid w:val="00CB67DA"/>
    <w:rsid w:val="00CC1A14"/>
    <w:rsid w:val="00CE6EE2"/>
    <w:rsid w:val="00CF0E87"/>
    <w:rsid w:val="00D0669D"/>
    <w:rsid w:val="00D23FDB"/>
    <w:rsid w:val="00D34AC8"/>
    <w:rsid w:val="00D36803"/>
    <w:rsid w:val="00D422CB"/>
    <w:rsid w:val="00D57B82"/>
    <w:rsid w:val="00D66C75"/>
    <w:rsid w:val="00D80A3E"/>
    <w:rsid w:val="00D9001E"/>
    <w:rsid w:val="00DA1FF4"/>
    <w:rsid w:val="00DA4778"/>
    <w:rsid w:val="00DA4B63"/>
    <w:rsid w:val="00DB3A67"/>
    <w:rsid w:val="00DC2CEC"/>
    <w:rsid w:val="00DC4237"/>
    <w:rsid w:val="00DC6D27"/>
    <w:rsid w:val="00DD14CF"/>
    <w:rsid w:val="00DD71B1"/>
    <w:rsid w:val="00DE0A85"/>
    <w:rsid w:val="00E01507"/>
    <w:rsid w:val="00E147DE"/>
    <w:rsid w:val="00E22228"/>
    <w:rsid w:val="00E41B3E"/>
    <w:rsid w:val="00E65989"/>
    <w:rsid w:val="00E66700"/>
    <w:rsid w:val="00E74802"/>
    <w:rsid w:val="00E76B62"/>
    <w:rsid w:val="00E80759"/>
    <w:rsid w:val="00E83AAC"/>
    <w:rsid w:val="00E83DCA"/>
    <w:rsid w:val="00E850B6"/>
    <w:rsid w:val="00ED3239"/>
    <w:rsid w:val="00EE0B7E"/>
    <w:rsid w:val="00EE187F"/>
    <w:rsid w:val="00EE35AF"/>
    <w:rsid w:val="00EF3214"/>
    <w:rsid w:val="00F01C68"/>
    <w:rsid w:val="00F036CC"/>
    <w:rsid w:val="00F039AC"/>
    <w:rsid w:val="00F11FF8"/>
    <w:rsid w:val="00F1466B"/>
    <w:rsid w:val="00F24DDB"/>
    <w:rsid w:val="00F31079"/>
    <w:rsid w:val="00F31B84"/>
    <w:rsid w:val="00F5158A"/>
    <w:rsid w:val="00F55C05"/>
    <w:rsid w:val="00F56DC9"/>
    <w:rsid w:val="00F57B80"/>
    <w:rsid w:val="00F604CE"/>
    <w:rsid w:val="00F73234"/>
    <w:rsid w:val="00F73252"/>
    <w:rsid w:val="00F7396C"/>
    <w:rsid w:val="00F73ADA"/>
    <w:rsid w:val="00F911BF"/>
    <w:rsid w:val="00F971CF"/>
    <w:rsid w:val="00FA156C"/>
    <w:rsid w:val="00FB7265"/>
    <w:rsid w:val="00FC3339"/>
    <w:rsid w:val="00FD0206"/>
    <w:rsid w:val="00FD68C0"/>
    <w:rsid w:val="00FE40CB"/>
    <w:rsid w:val="00FE5EF7"/>
    <w:rsid w:val="00FF4B9B"/>
    <w:rsid w:val="00FF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5C57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9A65E3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lang w:val="en-US"/>
    </w:rPr>
  </w:style>
  <w:style w:type="character" w:customStyle="1" w:styleId="ae">
    <w:name w:val="Фрагмент кода Знак"/>
    <w:basedOn w:val="a1"/>
    <w:link w:val="ad"/>
    <w:rsid w:val="009A65E3"/>
    <w:rPr>
      <w:rFonts w:ascii="Courier New" w:hAnsi="Courier New"/>
      <w:sz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2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2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E850B6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E850B6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45269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52698"/>
    <w:rPr>
      <w:rFonts w:ascii="Consolas" w:hAnsi="Consolas"/>
      <w:sz w:val="20"/>
      <w:szCs w:val="20"/>
    </w:rPr>
  </w:style>
  <w:style w:type="character" w:customStyle="1" w:styleId="25">
    <w:name w:val="Неразрешенное упоминание2"/>
    <w:basedOn w:val="a1"/>
    <w:uiPriority w:val="99"/>
    <w:semiHidden/>
    <w:unhideWhenUsed/>
    <w:rsid w:val="00696BCE"/>
    <w:rPr>
      <w:color w:val="605E5C"/>
      <w:shd w:val="clear" w:color="auto" w:fill="E1DFDD"/>
    </w:rPr>
  </w:style>
  <w:style w:type="character" w:styleId="af4">
    <w:name w:val="Strong"/>
    <w:basedOn w:val="a1"/>
    <w:uiPriority w:val="22"/>
    <w:qFormat/>
    <w:rsid w:val="00F1466B"/>
    <w:rPr>
      <w:b/>
      <w:bCs/>
    </w:rPr>
  </w:style>
  <w:style w:type="character" w:customStyle="1" w:styleId="hljs-keyword">
    <w:name w:val="hljs-keyword"/>
    <w:basedOn w:val="a1"/>
    <w:rsid w:val="004E20E1"/>
  </w:style>
  <w:style w:type="character" w:customStyle="1" w:styleId="hljs-string">
    <w:name w:val="hljs-string"/>
    <w:basedOn w:val="a1"/>
    <w:rsid w:val="004E2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94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316</TotalTime>
  <Pages>27</Pages>
  <Words>3180</Words>
  <Characters>18129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113</cp:revision>
  <cp:lastPrinted>2025-02-09T15:57:00Z</cp:lastPrinted>
  <dcterms:created xsi:type="dcterms:W3CDTF">2026-01-17T06:31:00Z</dcterms:created>
  <dcterms:modified xsi:type="dcterms:W3CDTF">2026-06-16T09:43:00Z</dcterms:modified>
</cp:coreProperties>
</file>